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p w14:paraId="49C875E6" w14:textId="39D14F68" w:rsidR="00C21988" w:rsidRPr="00C21988" w:rsidRDefault="00C21988" w:rsidP="00A7505A">
      <w:r w:rsidRPr="000F178F">
        <w:rPr>
          <w:rFonts w:ascii="Aeonik Pro Medium" w:hAnsi="Aeonik Pro Medium"/>
        </w:rPr>
        <w:t>Speech to text</w:t>
      </w:r>
      <w:r w:rsidRPr="00C21988">
        <w:br/>
      </w:r>
      <w:r w:rsidR="000F178F">
        <w:pict w14:anchorId="5B82B10C">
          <v:rect id="_x0000_i1032" style="width:0;height:1.5pt" o:hralign="center" o:hrstd="t" o:hrnoshade="t" o:hr="t" fillcolor="black" stroked="f"/>
        </w:pict>
      </w:r>
      <w:r w:rsidRPr="00C21988">
        <w:br/>
      </w:r>
      <w:r w:rsidRPr="00C21988">
        <w:br/>
        <w:t>Learn how to turn audio into text.</w:t>
      </w:r>
      <w:r w:rsidRPr="00C21988">
        <w:br/>
      </w:r>
      <w:r w:rsidRPr="00C21988">
        <w:br/>
        <w:t>The Audio API provides two speech to text endpoints:</w:t>
      </w:r>
      <w:r w:rsidRPr="00C21988">
        <w:br/>
      </w:r>
      <w:r w:rsidRPr="00C21988">
        <w:br/>
        <w:t>*   `transcriptions`</w:t>
      </w:r>
      <w:r w:rsidRPr="00C21988">
        <w:br/>
        <w:t>*   `translations`</w:t>
      </w:r>
      <w:r w:rsidRPr="00C21988">
        <w:br/>
      </w:r>
      <w:r w:rsidRPr="00C21988">
        <w:br/>
        <w:t>Historically, both endpoints have been backed by our open source [Whisper model](https://openai.com/blog/whisper/) (`whisper-1`). The `transcriptions` endpoint now also supports higher quality model snapshots, with limited parameter support:</w:t>
      </w:r>
      <w:r w:rsidRPr="00C21988">
        <w:br/>
      </w:r>
      <w:r w:rsidRPr="00C21988">
        <w:br/>
        <w:t>*   `gpt-4o-mini-transcribe`</w:t>
      </w:r>
      <w:r w:rsidRPr="00C21988">
        <w:br/>
        <w:t>*   `gpt-4o-transcribe`</w:t>
      </w:r>
      <w:r w:rsidRPr="00C21988">
        <w:br/>
      </w:r>
      <w:r w:rsidRPr="00C21988">
        <w:br/>
        <w:t>All endpoints can be used to:</w:t>
      </w:r>
      <w:r w:rsidRPr="00C21988">
        <w:br/>
      </w:r>
      <w:r w:rsidRPr="00C21988">
        <w:br/>
        <w:t>*   Transcribe audio into whatever language the audio is in.</w:t>
      </w:r>
      <w:r w:rsidRPr="00C21988">
        <w:br/>
        <w:t>*   Translate and transcribe the audio into English.</w:t>
      </w:r>
      <w:r w:rsidRPr="00C21988">
        <w:br/>
      </w:r>
      <w:r w:rsidRPr="00C21988">
        <w:br/>
        <w:t>File uploads are currently limited to 25 MB, and the following input file types are supported: `mp3`, `mp4`, `mpeg`, `mpga`, `m4a`, `wav`, and `webm`.</w:t>
      </w:r>
      <w:r w:rsidRPr="00C21988">
        <w:br/>
      </w:r>
      <w:r w:rsidRPr="00C21988">
        <w:br/>
      </w:r>
      <w:r w:rsidRPr="00A7505A">
        <w:rPr>
          <w:rFonts w:ascii="Aeonik Pro Medium" w:hAnsi="Aeonik Pro Medium"/>
        </w:rPr>
        <w:t>Quickstart</w:t>
      </w:r>
      <w:r w:rsidRPr="00C21988">
        <w:br/>
      </w:r>
      <w:r w:rsidR="00A7505A">
        <w:pict w14:anchorId="4ECD6E02">
          <v:rect id="_x0000_i1031" style="width:0;height:1.5pt" o:hralign="center" o:hrstd="t" o:hrnoshade="t" o:hr="t" fillcolor="black" stroked="f"/>
        </w:pict>
      </w:r>
      <w:r w:rsidRPr="00C21988">
        <w:br/>
      </w:r>
      <w:r w:rsidRPr="00C21988">
        <w:br/>
      </w:r>
      <w:r w:rsidRPr="00A7505A">
        <w:rPr>
          <w:rFonts w:ascii="Aeonik Pro Medium" w:hAnsi="Aeonik Pro Medium"/>
        </w:rPr>
        <w:t>Transcriptions</w:t>
      </w:r>
      <w:r w:rsidRPr="00C21988">
        <w:br/>
      </w:r>
      <w:r w:rsidRPr="00C21988">
        <w:lastRenderedPageBreak/>
        <w:br/>
        <w:t>The transcriptions API takes as input the audio file you want to transcribe and the desired output file format for the transcription of the audio. All models support the same set of input formats. On output, `whisper-1` supports a range of formats (`json`, `text`, `srt`, `verbose_json`, `vtt`); the newer `gpt-4o-mini-transcribe` and `gpt-4o-transcribe` snapshots currently only support `json` or plain `text` responses.</w:t>
      </w:r>
      <w:r w:rsidRPr="00C21988">
        <w:br/>
      </w:r>
      <w:r w:rsidRPr="00C21988">
        <w:br/>
      </w:r>
      <w:r w:rsidRPr="00A7505A">
        <w:rPr>
          <w:rFonts w:ascii="Aeonik Pro Medium" w:hAnsi="Aeonik Pro Medium"/>
        </w:rPr>
        <w:t>Transcribe audio</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transcription = await openai.audio.transcriptions.create({</w:t>
      </w:r>
      <w:r w:rsidRPr="00C21988">
        <w:br/>
        <w:t xml:space="preserve">  file: fs.createReadStream("/path/to/file/audio.mp3"),</w:t>
      </w:r>
      <w:r w:rsidRPr="00C21988">
        <w:br/>
        <w:t xml:space="preserve">  model: "gpt-4o-transcribe",</w:t>
      </w:r>
      <w:r w:rsidRPr="00C21988">
        <w:br/>
        <w:t>});</w:t>
      </w:r>
      <w:r w:rsidRPr="00C21988">
        <w:br/>
      </w:r>
      <w:r w:rsidRPr="00C21988">
        <w:br/>
        <w:t>console.log(transcription.text);</w:t>
      </w:r>
      <w:r w:rsidRPr="00C21988">
        <w:br/>
        <w:t>```</w:t>
      </w:r>
      <w:r w:rsidRPr="00C21988">
        <w:br/>
      </w:r>
      <w:r w:rsidRPr="00C21988">
        <w:br/>
        <w:t>```python</w:t>
      </w:r>
      <w:r w:rsidRPr="00C21988">
        <w:br/>
        <w:t>from openai import OpenAI</w:t>
      </w:r>
      <w:r w:rsidRPr="00C21988">
        <w:br/>
      </w:r>
      <w:r w:rsidRPr="00C21988">
        <w:br/>
        <w:t>client = OpenAI()</w:t>
      </w:r>
      <w:r w:rsidRPr="00C21988">
        <w:br/>
        <w:t>audio_file= open("/path/to/file/audio.mp3", "rb")</w:t>
      </w:r>
      <w:r w:rsidRPr="00C21988">
        <w:br/>
      </w:r>
      <w:r w:rsidRPr="00C21988">
        <w:br/>
        <w:t>transcription = client.audio.transcriptions.create(</w:t>
      </w:r>
      <w:r w:rsidRPr="00C21988">
        <w:br/>
        <w:t xml:space="preserve">    model="gpt-4o-transcribe", </w:t>
      </w:r>
      <w:r w:rsidRPr="00C21988">
        <w:br/>
        <w:t xml:space="preserve">    file=audio_file</w:t>
      </w:r>
      <w:r w:rsidRPr="00C21988">
        <w:br/>
        <w:t>)</w:t>
      </w:r>
      <w:r w:rsidRPr="00C21988">
        <w:br/>
      </w:r>
      <w:r w:rsidRPr="00C21988">
        <w:lastRenderedPageBreak/>
        <w:br/>
        <w:t>print(transcription.text)</w:t>
      </w:r>
      <w:r w:rsidRPr="00C21988">
        <w:br/>
        <w:t>```</w:t>
      </w:r>
      <w:r w:rsidRPr="00C21988">
        <w:br/>
      </w:r>
      <w:r w:rsidRPr="00C21988">
        <w:br/>
        <w:t>```bash</w:t>
      </w:r>
      <w:r w:rsidRPr="00C21988">
        <w:br/>
        <w:t>curl --request POST \</w:t>
      </w:r>
      <w:r w:rsidRPr="00C21988">
        <w:br/>
        <w:t xml:space="preserve">  --url https://api.openai.com/v1/audio/transcriptions \</w:t>
      </w:r>
      <w:r w:rsidRPr="00C21988">
        <w:br/>
        <w:t xml:space="preserve">  --header "Authorization: Bearer $OPENAI_API_KEY" \</w:t>
      </w:r>
      <w:r w:rsidRPr="00C21988">
        <w:br/>
        <w:t xml:space="preserve">  --header 'Content-Type: multipart/form-data' \</w:t>
      </w:r>
      <w:r w:rsidRPr="00C21988">
        <w:br/>
        <w:t xml:space="preserve">  --form file=@/path/to/file/audio.mp3 \</w:t>
      </w:r>
      <w:r w:rsidRPr="00C21988">
        <w:br/>
        <w:t xml:space="preserve">  --form model=gpt-4o-transcribe</w:t>
      </w:r>
      <w:r w:rsidRPr="00C21988">
        <w:br/>
        <w:t>```</w:t>
      </w:r>
      <w:r w:rsidRPr="00C21988">
        <w:br/>
      </w:r>
      <w:r w:rsidRPr="00C21988">
        <w:br/>
        <w:t>By default, the response type will be json with the raw text included.</w:t>
      </w:r>
      <w:r w:rsidRPr="00C21988">
        <w:br/>
      </w:r>
      <w:r w:rsidRPr="00C21988">
        <w:br/>
        <w:t>{ "text": "Imagine the wildest idea that you've ever had, and you're curious about how it might scale to something that's a 100, a 1,000 times bigger. .... }</w:t>
      </w:r>
      <w:r w:rsidRPr="00C21988">
        <w:br/>
      </w:r>
      <w:r w:rsidRPr="00C21988">
        <w:br/>
        <w:t>The Audio API also allows you to set additional parameters in a request. For example, if you want to set the `response_format` as `text`, your request would look like the following:</w:t>
      </w:r>
      <w:r w:rsidRPr="00C21988">
        <w:br/>
      </w:r>
      <w:r w:rsidRPr="00C21988">
        <w:br/>
      </w:r>
      <w:r w:rsidRPr="00A7505A">
        <w:rPr>
          <w:rFonts w:ascii="Aeonik Pro Medium" w:hAnsi="Aeonik Pro Medium"/>
        </w:rPr>
        <w:t>Additional options</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transcription = await openai.audio.transcriptions.create({</w:t>
      </w:r>
      <w:r w:rsidRPr="00C21988">
        <w:br/>
        <w:t xml:space="preserve">  file: fs.createReadStream("/path/to/file/speech.mp3"),</w:t>
      </w:r>
      <w:r w:rsidRPr="00C21988">
        <w:br/>
        <w:t xml:space="preserve">  model: "gpt-4o-transcribe",</w:t>
      </w:r>
      <w:r w:rsidRPr="00C21988">
        <w:br/>
        <w:t xml:space="preserve">  response_format: "text",</w:t>
      </w:r>
      <w:r w:rsidRPr="00C21988">
        <w:br/>
      </w:r>
      <w:r w:rsidRPr="00C21988">
        <w:lastRenderedPageBreak/>
        <w:t>});</w:t>
      </w:r>
      <w:r w:rsidRPr="00C21988">
        <w:br/>
      </w:r>
      <w:r w:rsidRPr="00C21988">
        <w:br/>
        <w:t>console.log(transcription.text);</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open("/path/to/file/speech.mp3", "rb")</w:t>
      </w:r>
      <w:r w:rsidRPr="00C21988">
        <w:br/>
      </w:r>
      <w:r w:rsidRPr="00C21988">
        <w:br/>
        <w:t>transcription = client.audio.transcriptions.create(</w:t>
      </w:r>
      <w:r w:rsidRPr="00C21988">
        <w:br/>
        <w:t xml:space="preserve">    model="gpt-4o-transcribe", </w:t>
      </w:r>
      <w:r w:rsidRPr="00C21988">
        <w:br/>
        <w:t xml:space="preserve">    file=audio_file, </w:t>
      </w:r>
      <w:r w:rsidRPr="00C21988">
        <w:br/>
        <w:t xml:space="preserve">    response_format="text"</w:t>
      </w:r>
      <w:r w:rsidRPr="00C21988">
        <w:br/>
        <w:t>)</w:t>
      </w:r>
      <w:r w:rsidRPr="00C21988">
        <w:br/>
      </w:r>
      <w:r w:rsidRPr="00C21988">
        <w:br/>
        <w:t>print(transcription.text)</w:t>
      </w:r>
      <w:r w:rsidRPr="00C21988">
        <w:br/>
        <w:t>```</w:t>
      </w:r>
      <w:r w:rsidRPr="00C21988">
        <w:br/>
      </w:r>
      <w:r w:rsidRPr="00C21988">
        <w:br/>
        <w:t>```bash</w:t>
      </w:r>
      <w:r w:rsidRPr="00C21988">
        <w:br/>
        <w:t>curl --request POST \</w:t>
      </w:r>
      <w:r w:rsidRPr="00C21988">
        <w:br/>
        <w:t xml:space="preserve">  --url https://api.openai.com/v1/audio/transcriptions \</w:t>
      </w:r>
      <w:r w:rsidRPr="00C21988">
        <w:br/>
        <w:t xml:space="preserve">  --header "Authorization: Bearer $OPENAI_API_KEY" \</w:t>
      </w:r>
      <w:r w:rsidRPr="00C21988">
        <w:br/>
        <w:t xml:space="preserve">  --header 'Content-Type: multipart/form-data' \</w:t>
      </w:r>
      <w:r w:rsidRPr="00C21988">
        <w:br/>
        <w:t xml:space="preserve">  --form file=@/path/to/file/speech.mp3 \</w:t>
      </w:r>
      <w:r w:rsidRPr="00C21988">
        <w:br/>
        <w:t xml:space="preserve">  --form model=gpt-4o-transcribe \</w:t>
      </w:r>
      <w:r w:rsidRPr="00C21988">
        <w:br/>
        <w:t xml:space="preserve">  --form response_format=text</w:t>
      </w:r>
      <w:r w:rsidRPr="00C21988">
        <w:br/>
        <w:t>```</w:t>
      </w:r>
      <w:r w:rsidRPr="00C21988">
        <w:br/>
      </w:r>
      <w:r w:rsidRPr="00C21988">
        <w:br/>
        <w:t>The [API Reference](/docs/api-reference/audio) includes the full list of available parameters.</w:t>
      </w:r>
      <w:r w:rsidRPr="00C21988">
        <w:br/>
      </w:r>
      <w:r w:rsidRPr="00C21988">
        <w:br/>
        <w:t xml:space="preserve">The newer `gpt-4o-mini-transcribe` and `gpt-4o-transcribe` models currently </w:t>
      </w:r>
      <w:r w:rsidRPr="00C21988">
        <w:lastRenderedPageBreak/>
        <w:t>have a limited parameter surface: they only support `json` or `text` response formats. Other parameters, such as `timestamp_granularities`, require `verbose_json` output and are therefore only available when using `whisper-1`.</w:t>
      </w:r>
      <w:r w:rsidRPr="00C21988">
        <w:br/>
      </w:r>
      <w:r w:rsidRPr="00C21988">
        <w:br/>
      </w:r>
      <w:r w:rsidRPr="00A7505A">
        <w:rPr>
          <w:rFonts w:ascii="Aeonik Pro Medium" w:hAnsi="Aeonik Pro Medium"/>
        </w:rPr>
        <w:t>Translations</w:t>
      </w:r>
      <w:r w:rsidRPr="00C21988">
        <w:br/>
      </w:r>
      <w:r w:rsidRPr="00C21988">
        <w:br/>
        <w:t>The translations API takes as input the audio file in any of the supported languages and transcribes, if necessary, the audio into English. This differs from our Transcriptions endpoint since the output is not in the original input language and is instead translated to English text. This endpoint supports only the `whisper-1` model.</w:t>
      </w:r>
      <w:r w:rsidRPr="00C21988">
        <w:br/>
      </w:r>
      <w:r w:rsidRPr="00C21988">
        <w:br/>
        <w:t>Translate audio</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translation = await openai.audio.translations.create({</w:t>
      </w:r>
      <w:r w:rsidRPr="00C21988">
        <w:br/>
        <w:t xml:space="preserve">  file: fs.createReadStream("/path/to/file/german.mp3"),</w:t>
      </w:r>
      <w:r w:rsidRPr="00C21988">
        <w:br/>
        <w:t xml:space="preserve">  model: "whisper-1",</w:t>
      </w:r>
      <w:r w:rsidRPr="00C21988">
        <w:br/>
        <w:t>});</w:t>
      </w:r>
      <w:r w:rsidRPr="00C21988">
        <w:br/>
      </w:r>
      <w:r w:rsidRPr="00C21988">
        <w:br/>
        <w:t>console.log(translation.text);</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open("/path/to/file/german.mp3", "rb")</w:t>
      </w:r>
      <w:r w:rsidRPr="00C21988">
        <w:br/>
      </w:r>
      <w:r w:rsidRPr="00C21988">
        <w:br/>
      </w:r>
      <w:r w:rsidRPr="00C21988">
        <w:lastRenderedPageBreak/>
        <w:t>translation = client.audio.translations.create(</w:t>
      </w:r>
      <w:r w:rsidRPr="00C21988">
        <w:br/>
        <w:t xml:space="preserve">    model="whisper-1", </w:t>
      </w:r>
      <w:r w:rsidRPr="00C21988">
        <w:br/>
        <w:t xml:space="preserve">    file=audio_file,</w:t>
      </w:r>
      <w:r w:rsidRPr="00C21988">
        <w:br/>
        <w:t>)</w:t>
      </w:r>
      <w:r w:rsidRPr="00C21988">
        <w:br/>
      </w:r>
      <w:r w:rsidRPr="00C21988">
        <w:br/>
        <w:t>print(translation.text)</w:t>
      </w:r>
      <w:r w:rsidRPr="00C21988">
        <w:br/>
        <w:t>```</w:t>
      </w:r>
      <w:r w:rsidRPr="00C21988">
        <w:br/>
      </w:r>
      <w:r w:rsidRPr="00C21988">
        <w:br/>
        <w:t>```bash</w:t>
      </w:r>
      <w:r w:rsidRPr="00C21988">
        <w:br/>
        <w:t>curl --request POST \</w:t>
      </w:r>
      <w:r w:rsidRPr="00C21988">
        <w:br/>
        <w:t xml:space="preserve">  --url https://api.openai.com/v1/audio/translations \</w:t>
      </w:r>
      <w:r w:rsidRPr="00C21988">
        <w:br/>
        <w:t xml:space="preserve">  --header "Authorization: Bearer $OPENAI_API_KEY" \</w:t>
      </w:r>
      <w:r w:rsidRPr="00C21988">
        <w:br/>
        <w:t xml:space="preserve">  --header 'Content-Type: multipart/form-data' \</w:t>
      </w:r>
      <w:r w:rsidRPr="00C21988">
        <w:br/>
        <w:t xml:space="preserve">  --form file=@/path/to/file/german.mp3 \</w:t>
      </w:r>
      <w:r w:rsidRPr="00C21988">
        <w:br/>
        <w:t xml:space="preserve">  --form model=whisper-1 \</w:t>
      </w:r>
      <w:r w:rsidRPr="00C21988">
        <w:br/>
        <w:t>```</w:t>
      </w:r>
      <w:r w:rsidRPr="00C21988">
        <w:br/>
      </w:r>
      <w:r w:rsidRPr="00C21988">
        <w:br/>
        <w:t>In this case, the inputted audio was german and the outputted text looks like:</w:t>
      </w:r>
      <w:r w:rsidRPr="00C21988">
        <w:br/>
      </w:r>
      <w:r w:rsidRPr="00C21988">
        <w:br/>
        <w:t>Hello, my name is Wolfgang and I come from Germany. Where are you heading today?</w:t>
      </w:r>
      <w:r w:rsidRPr="00C21988">
        <w:br/>
      </w:r>
      <w:r w:rsidRPr="00C21988">
        <w:br/>
        <w:t>We only support translation into English at this time.</w:t>
      </w:r>
      <w:r w:rsidRPr="00C21988">
        <w:br/>
      </w:r>
      <w:r w:rsidRPr="00C21988">
        <w:br/>
        <w:t>Supported languages</w:t>
      </w:r>
      <w:r w:rsidRPr="00C21988">
        <w:br/>
      </w:r>
      <w:r w:rsidR="00A7505A">
        <w:pict w14:anchorId="58A5AB35">
          <v:rect id="_x0000_i1030" style="width:0;height:1.5pt" o:hralign="center" o:hrstd="t" o:hrnoshade="t" o:hr="t" fillcolor="black" stroked="f"/>
        </w:pict>
      </w:r>
      <w:r w:rsidRPr="00C21988">
        <w:br/>
        <w:t>We currently [support the following languages](https://github.com/openai/whisper#available-models-and-languages) through both the `transcriptions` and `translations` endpoint:</w:t>
      </w:r>
      <w:r w:rsidRPr="00C21988">
        <w:br/>
      </w:r>
      <w:r w:rsidRPr="00C21988">
        <w:br/>
        <w:t xml:space="preserve">Afrikaans, Arabic, Armenian, Azerbaijani, Belarusian, Bosnian, Bulgarian, Catalan, Chinese, Croatian, Czech, Danish, Dutch, English, Estonian, Finnish, French, Galician, German, Greek, Hebrew, Hindi, Hungarian, Icelandic, Indonesian, Italian, Japanese, Kannada, Kazakh, Korean, Latvian, Lithuanian, Macedonian, Malay, </w:t>
      </w:r>
      <w:r w:rsidRPr="00C21988">
        <w:lastRenderedPageBreak/>
        <w:t>Marathi, Maori, Nepali, Norwegian, Persian, Polish, Portuguese, Romanian, Russian, Serbian, Slovak, Slovenian, Spanish, Swahili, Swedish, Tagalog, Tamil, Thai, Turkish, Ukrainian, Urdu, Vietnamese, and Welsh.</w:t>
      </w:r>
      <w:r w:rsidRPr="00C21988">
        <w:br/>
      </w:r>
      <w:r w:rsidRPr="00C21988">
        <w:br/>
        <w:t>While the underlying model was trained on 98 languages, we only list the languages that exceeded &lt;50% [word error rate](https://en.wikipedia.org/wiki/Word_error_rate) (WER) which is an industry standard benchmark for speech to text model accuracy. The model will return results for languages not listed above but the quality will be low.</w:t>
      </w:r>
      <w:r w:rsidRPr="00C21988">
        <w:br/>
      </w:r>
      <w:r w:rsidRPr="00C21988">
        <w:br/>
        <w:t>We support some ISO 639-1 and 639-3 language codes for GPT-4o based models. For language codes we don’t have, try prompting for specific languages (i.e., “Output in English”).</w:t>
      </w:r>
      <w:r w:rsidRPr="00C21988">
        <w:br/>
      </w:r>
      <w:r w:rsidRPr="00A7505A">
        <w:br/>
        <w:t>Timestamps</w:t>
      </w:r>
      <w:r w:rsidRPr="00A7505A">
        <w:br/>
      </w:r>
      <w:r w:rsidR="00A7505A" w:rsidRPr="00A7505A">
        <w:pict w14:anchorId="21A9C31A">
          <v:rect id="_x0000_i1025" style="width:0;height:1.5pt" o:hralign="center" o:hrstd="t" o:hrnoshade="t" o:hr="t" fillcolor="black" stroked="f"/>
        </w:pict>
      </w:r>
      <w:r w:rsidRPr="00A7505A">
        <w:br/>
        <w:t>By default</w:t>
      </w:r>
      <w:r w:rsidRPr="00C21988">
        <w:t>, the Transcriptions API will output a transcript of the provided audio in text. The [`timestamp_granularities[]` parameter](/docs/api-reference/audio/createTranscription#audio-createtranscription-timestamp_granularities) enables a more structured and timestamped json output format, with timestamps at the segment, word level, or both. This enables word-level precision for transcripts and video edits, which allows for the removal of specific frames tied to individual words.</w:t>
      </w:r>
      <w:r w:rsidRPr="00C21988">
        <w:br/>
      </w:r>
      <w:r w:rsidRPr="00C21988">
        <w:br/>
        <w:t>Timestamp options</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transcription = await openai.audio.transcriptions.create({</w:t>
      </w:r>
      <w:r w:rsidRPr="00C21988">
        <w:br/>
        <w:t xml:space="preserve">  file: fs.createReadStream("audio.mp3"),</w:t>
      </w:r>
      <w:r w:rsidRPr="00C21988">
        <w:br/>
      </w:r>
      <w:r w:rsidRPr="00C21988">
        <w:lastRenderedPageBreak/>
        <w:t xml:space="preserve">  model: "whisper-1",</w:t>
      </w:r>
      <w:r w:rsidRPr="00C21988">
        <w:br/>
        <w:t xml:space="preserve">  response_format: "verbose_json",</w:t>
      </w:r>
      <w:r w:rsidRPr="00C21988">
        <w:br/>
        <w:t xml:space="preserve">  timestamp_granularities: ["word"]</w:t>
      </w:r>
      <w:r w:rsidRPr="00C21988">
        <w:br/>
        <w:t>});</w:t>
      </w:r>
      <w:r w:rsidRPr="00C21988">
        <w:br/>
      </w:r>
      <w:r w:rsidRPr="00C21988">
        <w:br/>
        <w:t>console.log(transcription.words);</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open("/path/to/file/speech.mp3", "rb")</w:t>
      </w:r>
      <w:r w:rsidRPr="00C21988">
        <w:br/>
      </w:r>
      <w:r w:rsidRPr="00C21988">
        <w:br/>
        <w:t>transcription = client.audio.transcriptions.create(</w:t>
      </w:r>
      <w:r w:rsidRPr="00C21988">
        <w:br/>
        <w:t xml:space="preserve">  file=audio_file,</w:t>
      </w:r>
      <w:r w:rsidRPr="00C21988">
        <w:br/>
        <w:t xml:space="preserve">  model="whisper-1",</w:t>
      </w:r>
      <w:r w:rsidRPr="00C21988">
        <w:br/>
        <w:t xml:space="preserve">  response_format="verbose_json",</w:t>
      </w:r>
      <w:r w:rsidRPr="00C21988">
        <w:br/>
        <w:t xml:space="preserve">  timestamp_granularities=["word"]</w:t>
      </w:r>
      <w:r w:rsidRPr="00C21988">
        <w:br/>
        <w:t>)</w:t>
      </w:r>
      <w:r w:rsidRPr="00C21988">
        <w:br/>
      </w:r>
      <w:r w:rsidRPr="00C21988">
        <w:br/>
        <w:t>print(transcription.words)</w:t>
      </w:r>
      <w:r w:rsidRPr="00C21988">
        <w:br/>
        <w:t>```</w:t>
      </w:r>
      <w:r w:rsidRPr="00C21988">
        <w:br/>
      </w:r>
      <w:r w:rsidRPr="00C21988">
        <w:br/>
        <w:t>```bash</w:t>
      </w:r>
      <w:r w:rsidRPr="00C21988">
        <w:br/>
        <w:t>curl https://api.openai.com/v1/audio/transcriptions \</w:t>
      </w:r>
      <w:r w:rsidRPr="00C21988">
        <w:br/>
        <w:t xml:space="preserve">  -H "Authorization: Bearer $OPENAI_API_KEY" \</w:t>
      </w:r>
      <w:r w:rsidRPr="00C21988">
        <w:br/>
        <w:t xml:space="preserve">  -H "Content-Type: multipart/form-data" \</w:t>
      </w:r>
      <w:r w:rsidRPr="00C21988">
        <w:br/>
        <w:t xml:space="preserve">  -F file="@/path/to/file/audio.mp3" \</w:t>
      </w:r>
      <w:r w:rsidRPr="00C21988">
        <w:br/>
        <w:t xml:space="preserve">  -F "timestamp_granularities[]=word" \</w:t>
      </w:r>
      <w:r w:rsidRPr="00C21988">
        <w:br/>
        <w:t xml:space="preserve">  -F model="whisper-1" \</w:t>
      </w:r>
      <w:r w:rsidRPr="00C21988">
        <w:br/>
        <w:t xml:space="preserve">  -F response_format="verbose_json"</w:t>
      </w:r>
      <w:r w:rsidRPr="00C21988">
        <w:br/>
        <w:t>```</w:t>
      </w:r>
      <w:r w:rsidRPr="00C21988">
        <w:br/>
      </w:r>
      <w:r w:rsidRPr="00C21988">
        <w:br/>
      </w:r>
      <w:r w:rsidRPr="00C21988">
        <w:lastRenderedPageBreak/>
        <w:t>The `timestamp_granularities[]` parameter is only supported for `whisper-1`.</w:t>
      </w:r>
      <w:r w:rsidRPr="00C21988">
        <w:br/>
      </w:r>
      <w:r w:rsidRPr="00C21988">
        <w:br/>
        <w:t>Longer inputs</w:t>
      </w:r>
      <w:r w:rsidRPr="00C21988">
        <w:br/>
        <w:t>-------------</w:t>
      </w:r>
      <w:r w:rsidRPr="00C21988">
        <w:br/>
      </w:r>
      <w:r w:rsidRPr="00C21988">
        <w:br/>
        <w:t>By default, the Transcriptions API only supports files that are less than 25 MB. If you have an audio file that is longer than that, you will need to break it up into chunks of 25 MB's or less or used a compressed audio format. To get the best performance, we suggest that you avoid breaking the audio up mid-sentence as this may cause some context to be lost.</w:t>
      </w:r>
      <w:r w:rsidRPr="00C21988">
        <w:br/>
      </w:r>
      <w:r w:rsidRPr="00C21988">
        <w:br/>
        <w:t>One way to handle this is to use the [PyDub open source Python package](https://github.com/jiaaro/pydub) to split the audio:</w:t>
      </w:r>
      <w:r w:rsidRPr="00C21988">
        <w:br/>
      </w:r>
      <w:r w:rsidRPr="00C21988">
        <w:br/>
        <w:t>```python</w:t>
      </w:r>
      <w:r w:rsidRPr="00C21988">
        <w:br/>
        <w:t>from pydub import AudioSegment</w:t>
      </w:r>
      <w:r w:rsidRPr="00C21988">
        <w:br/>
      </w:r>
      <w:r w:rsidRPr="00C21988">
        <w:br/>
        <w:t>song = AudioSegment.from_mp3("good_morning.mp3")</w:t>
      </w:r>
      <w:r w:rsidRPr="00C21988">
        <w:br/>
      </w:r>
      <w:r w:rsidRPr="00C21988">
        <w:br/>
        <w:t># PyDub handles time in milliseconds</w:t>
      </w:r>
      <w:r w:rsidRPr="00C21988">
        <w:br/>
        <w:t>ten_minutes = 10 * 60 * 1000</w:t>
      </w:r>
      <w:r w:rsidRPr="00C21988">
        <w:br/>
      </w:r>
      <w:r w:rsidRPr="00C21988">
        <w:br/>
        <w:t>first_10_minutes = song[:ten_minutes]</w:t>
      </w:r>
      <w:r w:rsidRPr="00C21988">
        <w:br/>
      </w:r>
      <w:r w:rsidRPr="00C21988">
        <w:br/>
        <w:t>first_10_minutes.export("good_morning_10.mp3", format="mp3")</w:t>
      </w:r>
      <w:r w:rsidRPr="00C21988">
        <w:br/>
        <w:t>```</w:t>
      </w:r>
      <w:r w:rsidRPr="00C21988">
        <w:br/>
      </w:r>
      <w:r w:rsidRPr="00C21988">
        <w:br/>
        <w:t>_OpenAI makes no guarantees about the usability or security of 3rd party software like PyDub._</w:t>
      </w:r>
      <w:r w:rsidRPr="00C21988">
        <w:br/>
      </w:r>
      <w:r w:rsidRPr="00C21988">
        <w:br/>
        <w:t>Prompting</w:t>
      </w:r>
      <w:r w:rsidRPr="00C21988">
        <w:br/>
      </w:r>
      <w:r w:rsidR="00D6676C">
        <w:pict w14:anchorId="56F764BA">
          <v:rect id="_x0000_i1033" style="width:0;height:1.5pt" o:hralign="center" o:hrstd="t" o:hrnoshade="t" o:hr="t" fillcolor="black" stroked="f"/>
        </w:pict>
      </w:r>
      <w:r w:rsidRPr="00C21988">
        <w:br/>
      </w:r>
      <w:r w:rsidRPr="00C21988">
        <w:br/>
        <w:t>You can use a [prompt](/docs/api-</w:t>
      </w:r>
      <w:r w:rsidRPr="00C21988">
        <w:lastRenderedPageBreak/>
        <w:t>reference/audio/createTranscription#audio/createTranscription-prompt) to improve the quality of the transcripts generated by the Transcriptions API.</w:t>
      </w:r>
      <w:r w:rsidRPr="00C21988">
        <w:br/>
      </w:r>
      <w:r w:rsidRPr="00C21988">
        <w:br/>
        <w:t>Prompting</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transcription = await openai.audio.transcriptions.create({</w:t>
      </w:r>
      <w:r w:rsidRPr="00C21988">
        <w:br/>
        <w:t xml:space="preserve">  file: fs.createReadStream("/path/to/file/speech.mp3"),</w:t>
      </w:r>
      <w:r w:rsidRPr="00C21988">
        <w:br/>
        <w:t xml:space="preserve">  model: "gpt-4o-transcribe",</w:t>
      </w:r>
      <w:r w:rsidRPr="00C21988">
        <w:br/>
        <w:t xml:space="preserve">  response_format: "text",</w:t>
      </w:r>
      <w:r w:rsidRPr="00C21988">
        <w:br/>
        <w:t xml:space="preserve">  prompt:"The following conversation is a lecture about the recent developments around OpenAI, GPT-4.5 and the future of AI.",</w:t>
      </w:r>
      <w:r w:rsidRPr="00C21988">
        <w:br/>
        <w:t>});</w:t>
      </w:r>
      <w:r w:rsidRPr="00C21988">
        <w:br/>
      </w:r>
      <w:r w:rsidRPr="00C21988">
        <w:br/>
        <w:t>console.log(transcription.text);</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open("/path/to/file/speech.mp3", "rb")</w:t>
      </w:r>
      <w:r w:rsidRPr="00C21988">
        <w:br/>
      </w:r>
      <w:r w:rsidRPr="00C21988">
        <w:br/>
        <w:t>transcription = client.audio.transcriptions.create(</w:t>
      </w:r>
      <w:r w:rsidRPr="00C21988">
        <w:br/>
        <w:t xml:space="preserve">  model="gpt-4o-transcribe", </w:t>
      </w:r>
      <w:r w:rsidRPr="00C21988">
        <w:br/>
        <w:t xml:space="preserve">  file=audio_file, </w:t>
      </w:r>
      <w:r w:rsidRPr="00C21988">
        <w:br/>
        <w:t xml:space="preserve">  response_format="text",</w:t>
      </w:r>
      <w:r w:rsidRPr="00C21988">
        <w:br/>
        <w:t xml:space="preserve">  prompt="The following conversation is a lecture about the recent developments around OpenAI, GPT-4.5 and the future of AI."</w:t>
      </w:r>
      <w:r w:rsidRPr="00C21988">
        <w:br/>
      </w:r>
      <w:r w:rsidRPr="00C21988">
        <w:lastRenderedPageBreak/>
        <w:t>)</w:t>
      </w:r>
      <w:r w:rsidRPr="00C21988">
        <w:br/>
      </w:r>
      <w:r w:rsidRPr="00C21988">
        <w:br/>
        <w:t>print(transcription.text)</w:t>
      </w:r>
      <w:r w:rsidRPr="00C21988">
        <w:br/>
        <w:t>```</w:t>
      </w:r>
      <w:r w:rsidRPr="00C21988">
        <w:br/>
      </w:r>
      <w:r w:rsidRPr="00C21988">
        <w:br/>
        <w:t>```bash</w:t>
      </w:r>
      <w:r w:rsidRPr="00C21988">
        <w:br/>
        <w:t>curl --request POST \</w:t>
      </w:r>
      <w:r w:rsidRPr="00C21988">
        <w:br/>
        <w:t xml:space="preserve">  --url https://api.openai.com/v1/audio/transcriptions \</w:t>
      </w:r>
      <w:r w:rsidRPr="00C21988">
        <w:br/>
        <w:t xml:space="preserve">  --header "Authorization: Bearer $OPENAI_API_KEY" \</w:t>
      </w:r>
      <w:r w:rsidRPr="00C21988">
        <w:br/>
        <w:t xml:space="preserve">  --header 'Content-Type: multipart/form-data' \</w:t>
      </w:r>
      <w:r w:rsidRPr="00C21988">
        <w:br/>
        <w:t xml:space="preserve">  --form file=@/path/to/file/speech.mp3 \</w:t>
      </w:r>
      <w:r w:rsidRPr="00C21988">
        <w:br/>
        <w:t xml:space="preserve">  --form model=gpt-4o-transcribe \</w:t>
      </w:r>
      <w:r w:rsidRPr="00C21988">
        <w:br/>
        <w:t xml:space="preserve">  --form prompt="The following conversation is a lecture about the recent developments around OpenAI, GPT-4.5 and the future of AI."</w:t>
      </w:r>
      <w:r w:rsidRPr="00C21988">
        <w:br/>
        <w:t>```</w:t>
      </w:r>
      <w:r w:rsidRPr="00C21988">
        <w:br/>
      </w:r>
      <w:r w:rsidRPr="00C21988">
        <w:br/>
        <w:t>For `gpt-4o-transcribe` and `gpt-4o-mini-transcribe`, you can use the `prompt` parameter to improve the quality of the transcription by giving the model additional context similarly to how you would prompt other GPT-4o models.</w:t>
      </w:r>
      <w:r w:rsidRPr="00C21988">
        <w:br/>
      </w:r>
      <w:r w:rsidRPr="00C21988">
        <w:br/>
        <w:t>Here are some examples of how prompting can help in different scenarios:</w:t>
      </w:r>
      <w:r w:rsidRPr="00C21988">
        <w:br/>
      </w:r>
      <w:r w:rsidRPr="00C21988">
        <w:br/>
        <w:t>1.  Prompts can help correct specific words or acronyms that the model misrecognizes in the audio. For example, the following prompt improves the transcription of the words DALL·E and GPT-3, which were previously written as "GDP 3" and "DALI": "The transcript is about OpenAI which makes technology like DALL·E, GPT-3, and ChatGPT with the hope of one day building an AGI system that benefits all of humanity."</w:t>
      </w:r>
      <w:r w:rsidRPr="00C21988">
        <w:br/>
        <w:t xml:space="preserve">2.  To preserve the context of a file that was split into segments, prompt the model with the transcript of the preceding segment. The model uses relevant information from the previous audio, improving transcription accuracy. The `whisper-1` model only considers the final 224 tokens of the prompt and ignores anything earlier. For multilingual inputs, Whisper uses a custom </w:t>
      </w:r>
      <w:r w:rsidRPr="00C21988">
        <w:lastRenderedPageBreak/>
        <w:t>tokenizer. For English-only inputs, it uses the standard GPT-2 tokenizer. Find both tokenizers in the open source [Whisper Python package](https://github.com/openai/whisper/blob/main/whisper/tokenizer.py#L361).</w:t>
      </w:r>
      <w:r w:rsidRPr="00C21988">
        <w:br/>
        <w:t>3.  Sometimes the model skips punctuation in the transcript. To prevent this, use a simple prompt that includes punctuation: "Hello, welcome to my lecture."</w:t>
      </w:r>
      <w:r w:rsidRPr="00C21988">
        <w:br/>
        <w:t>4.  The model may also leave out common filler words in the audio. If you want to keep the filler words in your transcript, use a prompt that contains them: "Umm, let me think like, hmm... Okay, here's what I'm, like, thinking."</w:t>
      </w:r>
      <w:r w:rsidRPr="00C21988">
        <w:br/>
        <w:t>5.  Some languages can be written in different ways, such as simplified or traditional Chinese. The model might not always use the writing style that you want for your transcript by default. You can improve this by using a prompt in your preferred writing style.</w:t>
      </w:r>
      <w:r w:rsidRPr="00C21988">
        <w:br/>
      </w:r>
      <w:r w:rsidRPr="00C21988">
        <w:br/>
        <w:t>For `whisper-1`, the model tries to match the style of the prompt, so it's more likely to use capitalization and punctuation if the prompt does too. However, the current prompting system is more limited than our other language models and provides limited control over the generated text.</w:t>
      </w:r>
      <w:r w:rsidRPr="00C21988">
        <w:br/>
      </w:r>
      <w:r w:rsidRPr="00C21988">
        <w:br/>
        <w:t>You can find more examples on improving your `whisper-1` transcriptions in the [improving reliability](/docs/guides/speech-to-text#improving-reliability) section.</w:t>
      </w:r>
      <w:r w:rsidRPr="00C21988">
        <w:br/>
      </w:r>
      <w:r w:rsidRPr="00C21988">
        <w:br/>
        <w:t>Streaming transcriptions</w:t>
      </w:r>
      <w:r w:rsidRPr="00C21988">
        <w:br/>
      </w:r>
      <w:r w:rsidR="00C22564">
        <w:pict w14:anchorId="3732E5B5">
          <v:rect id="_x0000_i1034" style="width:0;height:1.5pt" o:hralign="center" o:hrstd="t" o:hrnoshade="t" o:hr="t" fillcolor="black" stroked="f"/>
        </w:pict>
      </w:r>
      <w:r w:rsidRPr="00C21988">
        <w:br/>
      </w:r>
      <w:r w:rsidRPr="00C21988">
        <w:br/>
        <w:t>There are two ways you can stream your transcription depending on your use case and whether you are trying to transcribe an already completed audio recording or handle an ongoing stream of audio and use OpenAI for turn detection.</w:t>
      </w:r>
      <w:r w:rsidRPr="00C21988">
        <w:br/>
      </w:r>
      <w:r w:rsidRPr="00C21988">
        <w:br/>
        <w:t>### Streaming the transcription of a completed audio recording</w:t>
      </w:r>
      <w:r w:rsidRPr="00C21988">
        <w:br/>
      </w:r>
      <w:r w:rsidRPr="00C21988">
        <w:br/>
        <w:t xml:space="preserve">If you have an already completed audio recording, either because it's an audio </w:t>
      </w:r>
      <w:r w:rsidRPr="00C21988">
        <w:lastRenderedPageBreak/>
        <w:t>file or you are using your own turn detection (like push-to-talk), you can use our Transcription API with `stream=True` to receive a stream of [transcript events](/docs/api-reference/audio/transcript-text-delta-event) as soon as the model is done transcribing that part of the audio.</w:t>
      </w:r>
      <w:r w:rsidRPr="00C21988">
        <w:br/>
      </w:r>
      <w:r w:rsidRPr="00C21988">
        <w:br/>
        <w:t>Stream transcriptions</w:t>
      </w:r>
      <w:r w:rsidRPr="00C21988">
        <w:br/>
      </w:r>
      <w:r w:rsidRPr="00C21988">
        <w:br/>
        <w:t>```javascript</w:t>
      </w:r>
      <w:r w:rsidRPr="00C21988">
        <w:br/>
        <w:t>import fs from "fs";</w:t>
      </w:r>
      <w:r w:rsidRPr="00C21988">
        <w:br/>
        <w:t>import OpenAI from "openai";</w:t>
      </w:r>
      <w:r w:rsidRPr="00C21988">
        <w:br/>
      </w:r>
      <w:r w:rsidRPr="00C21988">
        <w:br/>
        <w:t>const openai = new OpenAI();</w:t>
      </w:r>
      <w:r w:rsidRPr="00C21988">
        <w:br/>
      </w:r>
      <w:r w:rsidRPr="00C21988">
        <w:br/>
        <w:t>const stream = await openai.audio.transcriptions.create({</w:t>
      </w:r>
      <w:r w:rsidRPr="00C21988">
        <w:br/>
        <w:t xml:space="preserve">  file: fs.createReadStream("/path/to/file/speech.mp3"),</w:t>
      </w:r>
      <w:r w:rsidRPr="00C21988">
        <w:br/>
        <w:t xml:space="preserve">  model: "gpt-4o-mini-transcribe",</w:t>
      </w:r>
      <w:r w:rsidRPr="00C21988">
        <w:br/>
        <w:t xml:space="preserve">  response_format: "text",</w:t>
      </w:r>
      <w:r w:rsidRPr="00C21988">
        <w:br/>
        <w:t xml:space="preserve">  stream: true,</w:t>
      </w:r>
      <w:r w:rsidRPr="00C21988">
        <w:br/>
        <w:t>});</w:t>
      </w:r>
      <w:r w:rsidRPr="00C21988">
        <w:br/>
      </w:r>
      <w:r w:rsidRPr="00C21988">
        <w:br/>
        <w:t>for await (const event of stream) {</w:t>
      </w:r>
      <w:r w:rsidRPr="00C21988">
        <w:br/>
        <w:t xml:space="preserve">  console.log(event);</w:t>
      </w:r>
      <w:r w:rsidRPr="00C21988">
        <w:br/>
        <w:t>}</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open("/path/to/file/speech.mp3", "rb")</w:t>
      </w:r>
      <w:r w:rsidRPr="00C21988">
        <w:br/>
      </w:r>
      <w:r w:rsidRPr="00C21988">
        <w:br/>
        <w:t>stream = client.audio.transcriptions.create(</w:t>
      </w:r>
      <w:r w:rsidRPr="00C21988">
        <w:br/>
        <w:t xml:space="preserve">  model="gpt-4o-mini-transcribe", </w:t>
      </w:r>
      <w:r w:rsidRPr="00C21988">
        <w:br/>
        <w:t xml:space="preserve">  file=audio_file, </w:t>
      </w:r>
      <w:r w:rsidRPr="00C21988">
        <w:br/>
      </w:r>
      <w:r w:rsidRPr="00C21988">
        <w:lastRenderedPageBreak/>
        <w:t xml:space="preserve">  response_format="text",</w:t>
      </w:r>
      <w:r w:rsidRPr="00C21988">
        <w:br/>
        <w:t xml:space="preserve">  stream=True</w:t>
      </w:r>
      <w:r w:rsidRPr="00C21988">
        <w:br/>
        <w:t>)</w:t>
      </w:r>
      <w:r w:rsidRPr="00C21988">
        <w:br/>
      </w:r>
      <w:r w:rsidRPr="00C21988">
        <w:br/>
        <w:t>for event in stream:</w:t>
      </w:r>
      <w:r w:rsidRPr="00C21988">
        <w:br/>
        <w:t xml:space="preserve">  print(event)</w:t>
      </w:r>
      <w:r w:rsidRPr="00C21988">
        <w:br/>
        <w:t>```</w:t>
      </w:r>
      <w:r w:rsidRPr="00C21988">
        <w:br/>
      </w:r>
      <w:r w:rsidRPr="00C21988">
        <w:br/>
        <w:t>```bash</w:t>
      </w:r>
      <w:r w:rsidRPr="00C21988">
        <w:br/>
        <w:t>curl --request POST \</w:t>
      </w:r>
      <w:r w:rsidRPr="00C21988">
        <w:br/>
        <w:t xml:space="preserve">  --url https://api.openai.com/v1/audio/transcriptions \</w:t>
      </w:r>
      <w:r w:rsidRPr="00C21988">
        <w:br/>
        <w:t xml:space="preserve">  --header "Authorization: Bearer $OPENAI_API_KEY" \</w:t>
      </w:r>
      <w:r w:rsidRPr="00C21988">
        <w:br/>
        <w:t xml:space="preserve">  --header 'Content-Type: multipart/form-data' \</w:t>
      </w:r>
      <w:r w:rsidRPr="00C21988">
        <w:br/>
        <w:t xml:space="preserve">  --form file=@example.wav \</w:t>
      </w:r>
      <w:r w:rsidRPr="00C21988">
        <w:br/>
        <w:t xml:space="preserve">  --form model=whisper-1 \</w:t>
      </w:r>
      <w:r w:rsidRPr="00C21988">
        <w:br/>
        <w:t xml:space="preserve">  --form stream=True</w:t>
      </w:r>
      <w:r w:rsidRPr="00C21988">
        <w:br/>
        <w:t>```</w:t>
      </w:r>
      <w:r w:rsidRPr="00C21988">
        <w:br/>
      </w:r>
      <w:r w:rsidRPr="00C21988">
        <w:br/>
        <w:t>You will receive a stream of `transcript.text.delta` events as soon as the model is done transcribing that part of the audio, followed by a `transcript.text.done` event when the transcription is complete that includes the full transcript.</w:t>
      </w:r>
      <w:r w:rsidRPr="00C21988">
        <w:br/>
      </w:r>
      <w:r w:rsidRPr="00C21988">
        <w:br/>
        <w:t>Additionally, you can use the `include[]` parameter to include `logprobs` in the response to get the log probabilities of the tokens in the transcription. These can be helpful to determine how confident the model is in the transcription of that particular part of the transcript.</w:t>
      </w:r>
      <w:r w:rsidRPr="00C21988">
        <w:br/>
      </w:r>
      <w:r w:rsidRPr="00C21988">
        <w:br/>
        <w:t>Streamed transcription is not supported in `whisper-1`.</w:t>
      </w:r>
      <w:r w:rsidRPr="00C21988">
        <w:br/>
      </w:r>
      <w:r w:rsidRPr="00C21988">
        <w:br/>
        <w:t>### Streaming the transcription of an ongoing audio recording</w:t>
      </w:r>
      <w:r w:rsidRPr="00C21988">
        <w:br/>
      </w:r>
      <w:r w:rsidRPr="00C21988">
        <w:br/>
        <w:t>In the Realtime API, you can stream the transcription of an ongoing audio recording. To start a streaming session with the Realtime API, create a WebSocket connection with the following URL:</w:t>
      </w:r>
      <w:r w:rsidRPr="00C21988">
        <w:br/>
      </w:r>
      <w:r w:rsidRPr="00C21988">
        <w:lastRenderedPageBreak/>
        <w:br/>
        <w:t>```text</w:t>
      </w:r>
      <w:r w:rsidRPr="00C21988">
        <w:br/>
        <w:t>wss://api.openai.com/v1/realtime?intent=transcription</w:t>
      </w:r>
      <w:r w:rsidRPr="00C21988">
        <w:br/>
        <w:t>```</w:t>
      </w:r>
      <w:r w:rsidRPr="00C21988">
        <w:br/>
      </w:r>
      <w:r w:rsidRPr="00C21988">
        <w:br/>
        <w:t>Below is an example payload for setting up a transcription session:</w:t>
      </w:r>
      <w:r w:rsidRPr="00C21988">
        <w:br/>
      </w:r>
      <w:r w:rsidRPr="00C21988">
        <w:br/>
        <w:t>```json</w:t>
      </w:r>
      <w:r w:rsidRPr="00C21988">
        <w:br/>
        <w:t>{</w:t>
      </w:r>
      <w:r w:rsidRPr="00C21988">
        <w:br/>
        <w:t xml:space="preserve">  "type": "transcription_session.update",</w:t>
      </w:r>
      <w:r w:rsidRPr="00C21988">
        <w:br/>
        <w:t xml:space="preserve">  "input_audio_format": "pcm16",</w:t>
      </w:r>
      <w:r w:rsidRPr="00C21988">
        <w:br/>
        <w:t xml:space="preserve">  "input_audio_transcription": {</w:t>
      </w:r>
      <w:r w:rsidRPr="00C21988">
        <w:br/>
        <w:t xml:space="preserve">    "model": "gpt-4o-transcribe",</w:t>
      </w:r>
      <w:r w:rsidRPr="00C21988">
        <w:br/>
        <w:t xml:space="preserve">    "prompt": "",</w:t>
      </w:r>
      <w:r w:rsidRPr="00C21988">
        <w:br/>
        <w:t xml:space="preserve">    "language": ""</w:t>
      </w:r>
      <w:r w:rsidRPr="00C21988">
        <w:br/>
        <w:t xml:space="preserve">  },</w:t>
      </w:r>
      <w:r w:rsidRPr="00C21988">
        <w:br/>
        <w:t xml:space="preserve">  "turn_detection": {</w:t>
      </w:r>
      <w:r w:rsidRPr="00C21988">
        <w:br/>
        <w:t xml:space="preserve">    "type": "server_vad",</w:t>
      </w:r>
      <w:r w:rsidRPr="00C21988">
        <w:br/>
        <w:t xml:space="preserve">    "threshold": 0.5,</w:t>
      </w:r>
      <w:r w:rsidRPr="00C21988">
        <w:br/>
        <w:t xml:space="preserve">    "prefix_padding_ms": 300,</w:t>
      </w:r>
      <w:r w:rsidRPr="00C21988">
        <w:br/>
        <w:t xml:space="preserve">    "silence_duration_ms": 500,</w:t>
      </w:r>
      <w:r w:rsidRPr="00C21988">
        <w:br/>
        <w:t xml:space="preserve">  },</w:t>
      </w:r>
      <w:r w:rsidRPr="00C21988">
        <w:br/>
        <w:t xml:space="preserve">  "input_audio_noise_reduction": {</w:t>
      </w:r>
      <w:r w:rsidRPr="00C21988">
        <w:br/>
        <w:t xml:space="preserve">    "type": "near_field"</w:t>
      </w:r>
      <w:r w:rsidRPr="00C21988">
        <w:br/>
        <w:t xml:space="preserve">  },</w:t>
      </w:r>
      <w:r w:rsidRPr="00C21988">
        <w:br/>
        <w:t xml:space="preserve">  "include": [</w:t>
      </w:r>
      <w:r w:rsidRPr="00C21988">
        <w:br/>
        <w:t xml:space="preserve">    "item.input_audio_transcription.logprobs"</w:t>
      </w:r>
      <w:r w:rsidRPr="00C21988">
        <w:br/>
        <w:t xml:space="preserve">  ]</w:t>
      </w:r>
      <w:r w:rsidRPr="00C21988">
        <w:br/>
        <w:t>}</w:t>
      </w:r>
      <w:r w:rsidRPr="00C21988">
        <w:br/>
        <w:t>```</w:t>
      </w:r>
      <w:r w:rsidRPr="00C21988">
        <w:br/>
      </w:r>
      <w:r w:rsidRPr="00C21988">
        <w:br/>
        <w:t>To stream audio data to the API, append audio buffers:</w:t>
      </w:r>
      <w:r w:rsidRPr="00C21988">
        <w:br/>
      </w:r>
      <w:r w:rsidRPr="00C21988">
        <w:br/>
        <w:t>```json</w:t>
      </w:r>
      <w:r w:rsidRPr="00C21988">
        <w:br/>
      </w:r>
      <w:r w:rsidRPr="00C21988">
        <w:lastRenderedPageBreak/>
        <w:t>{</w:t>
      </w:r>
      <w:r w:rsidRPr="00C21988">
        <w:br/>
        <w:t xml:space="preserve">  "type": "input_audio_buffer.append",</w:t>
      </w:r>
      <w:r w:rsidRPr="00C21988">
        <w:br/>
        <w:t xml:space="preserve">  "audio": "Base64EncodedAudioData"</w:t>
      </w:r>
      <w:r w:rsidRPr="00C21988">
        <w:br/>
        <w:t>}</w:t>
      </w:r>
      <w:r w:rsidRPr="00C21988">
        <w:br/>
        <w:t>```</w:t>
      </w:r>
      <w:r w:rsidRPr="00C21988">
        <w:br/>
      </w:r>
      <w:r w:rsidRPr="00C21988">
        <w:br/>
        <w:t>When in VAD mode, the API will respond with `input_audio_buffer.committed` every time a chunk of speech has been detected. Use `input_audio_buffer.committed.item_id` and `input_audio_buffer.committed.previous_item_id` to enforce the ordering.</w:t>
      </w:r>
      <w:r w:rsidRPr="00C21988">
        <w:br/>
      </w:r>
      <w:r w:rsidRPr="00C21988">
        <w:br/>
        <w:t>The API responds with transcription events indicating speech start, stop, and completed transcriptions.</w:t>
      </w:r>
      <w:r w:rsidRPr="00C21988">
        <w:br/>
      </w:r>
      <w:r w:rsidRPr="00C21988">
        <w:br/>
        <w:t>The primary resource used by the streaming ASR API is the `TranscriptionSession`:</w:t>
      </w:r>
      <w:r w:rsidRPr="00C21988">
        <w:br/>
      </w:r>
      <w:r w:rsidRPr="00C21988">
        <w:br/>
        <w:t>```json</w:t>
      </w:r>
      <w:r w:rsidRPr="00C21988">
        <w:br/>
        <w:t>{</w:t>
      </w:r>
      <w:r w:rsidRPr="00C21988">
        <w:br/>
        <w:t xml:space="preserve">  "object": "realtime.transcription_session",</w:t>
      </w:r>
      <w:r w:rsidRPr="00C21988">
        <w:br/>
        <w:t xml:space="preserve">  "id": "string",</w:t>
      </w:r>
      <w:r w:rsidRPr="00C21988">
        <w:br/>
        <w:t xml:space="preserve">  "input_audio_format": "pcm16",</w:t>
      </w:r>
      <w:r w:rsidRPr="00C21988">
        <w:br/>
        <w:t xml:space="preserve">  "input_audio_transcription": [{</w:t>
      </w:r>
      <w:r w:rsidRPr="00C21988">
        <w:br/>
        <w:t xml:space="preserve">    "model": "whisper-1" | "gpt-4o-transcribe" | "gpt-4o-mini-transcribe",</w:t>
      </w:r>
      <w:r w:rsidRPr="00C21988">
        <w:br/>
        <w:t xml:space="preserve">    "prompt": "string",</w:t>
      </w:r>
      <w:r w:rsidRPr="00C21988">
        <w:br/>
        <w:t xml:space="preserve">    "language": "string"</w:t>
      </w:r>
      <w:r w:rsidRPr="00C21988">
        <w:br/>
        <w:t xml:space="preserve">  }],</w:t>
      </w:r>
      <w:r w:rsidRPr="00C21988">
        <w:br/>
        <w:t xml:space="preserve">  "turn_detection": {</w:t>
      </w:r>
      <w:r w:rsidRPr="00C21988">
        <w:br/>
        <w:t xml:space="preserve">    "type": "server_vad",</w:t>
      </w:r>
      <w:r w:rsidRPr="00C21988">
        <w:br/>
        <w:t xml:space="preserve">    "threshold": "float",</w:t>
      </w:r>
      <w:r w:rsidRPr="00C21988">
        <w:br/>
        <w:t xml:space="preserve">    "prefix_padding_ms": "integer",</w:t>
      </w:r>
      <w:r w:rsidRPr="00C21988">
        <w:br/>
        <w:t xml:space="preserve">    "silence_duration_ms": "integer",</w:t>
      </w:r>
      <w:r w:rsidRPr="00C21988">
        <w:br/>
        <w:t xml:space="preserve">  } | null,</w:t>
      </w:r>
      <w:r w:rsidRPr="00C21988">
        <w:br/>
        <w:t xml:space="preserve">  "input_audio_noise_reduction": {</w:t>
      </w:r>
      <w:r w:rsidRPr="00C21988">
        <w:br/>
      </w:r>
      <w:r w:rsidRPr="00C21988">
        <w:lastRenderedPageBreak/>
        <w:t xml:space="preserve">    "type": "near_field" | "far_field"</w:t>
      </w:r>
      <w:r w:rsidRPr="00C21988">
        <w:br/>
        <w:t xml:space="preserve">  },</w:t>
      </w:r>
      <w:r w:rsidRPr="00C21988">
        <w:br/>
        <w:t xml:space="preserve">  "include": ["string"]</w:t>
      </w:r>
      <w:r w:rsidRPr="00C21988">
        <w:br/>
        <w:t>}</w:t>
      </w:r>
      <w:r w:rsidRPr="00C21988">
        <w:br/>
        <w:t>```</w:t>
      </w:r>
      <w:r w:rsidRPr="00C21988">
        <w:br/>
      </w:r>
      <w:r w:rsidRPr="00C21988">
        <w:br/>
        <w:t>Authenticate directly through the WebSocket connection using your API key or an ephemeral token obtained from:</w:t>
      </w:r>
      <w:r w:rsidRPr="00C21988">
        <w:br/>
      </w:r>
      <w:r w:rsidRPr="00C21988">
        <w:br/>
        <w:t>```text</w:t>
      </w:r>
      <w:r w:rsidRPr="00C21988">
        <w:br/>
        <w:t>POST /v1/realtime/transcription_sessions</w:t>
      </w:r>
      <w:r w:rsidRPr="00C21988">
        <w:br/>
        <w:t>```</w:t>
      </w:r>
      <w:r w:rsidRPr="00C21988">
        <w:br/>
      </w:r>
      <w:r w:rsidRPr="00C21988">
        <w:br/>
        <w:t>This endpoint returns an ephemeral token (`client_secret`) to securely authenticate WebSocket connections.</w:t>
      </w:r>
      <w:r w:rsidRPr="00C21988">
        <w:br/>
      </w:r>
      <w:r w:rsidRPr="00C21988">
        <w:br/>
        <w:t>Improving reliability</w:t>
      </w:r>
      <w:r w:rsidRPr="00C21988">
        <w:br/>
      </w:r>
      <w:r w:rsidR="00C22564">
        <w:pict w14:anchorId="495E1826">
          <v:rect id="_x0000_i1035" style="width:0;height:1.5pt" o:hralign="center" o:hrstd="t" o:hrnoshade="t" o:hr="t" fillcolor="black" stroked="f"/>
        </w:pict>
      </w:r>
      <w:r w:rsidRPr="00C21988">
        <w:br/>
      </w:r>
      <w:r w:rsidRPr="00C21988">
        <w:br/>
        <w:t>One of the most common challenges faced when using Whisper is the model often does not recognize uncommon words or acronyms. Here are some different techniques to improve the reliability of Whisper in these cases:</w:t>
      </w:r>
      <w:r w:rsidRPr="00C21988">
        <w:br/>
      </w:r>
      <w:r w:rsidRPr="00C21988">
        <w:br/>
        <w:t>Using the prompt parameter</w:t>
      </w:r>
      <w:r w:rsidRPr="00C21988">
        <w:br/>
      </w:r>
      <w:r w:rsidRPr="00C21988">
        <w:br/>
        <w:t>The first method involves using the optional prompt parameter to pass a dictionary of the correct spellings.</w:t>
      </w:r>
      <w:r w:rsidRPr="00C21988">
        <w:br/>
      </w:r>
      <w:r w:rsidRPr="00C21988">
        <w:br/>
        <w:t>Because it wasn't trained with instruction-following techniques, Whisper operates more like a base GPT model. Keep in mind that Whisper only considers the first 224 tokens of the prompt.</w:t>
      </w:r>
      <w:r w:rsidRPr="00C21988">
        <w:br/>
      </w:r>
      <w:r w:rsidRPr="00C21988">
        <w:br/>
        <w:t>Prompt parameter</w:t>
      </w:r>
      <w:r w:rsidRPr="00C21988">
        <w:br/>
      </w:r>
      <w:r w:rsidRPr="00C21988">
        <w:br/>
      </w:r>
      <w:r w:rsidRPr="00C21988">
        <w:lastRenderedPageBreak/>
        <w:t>```javascript</w:t>
      </w:r>
      <w:r w:rsidRPr="00C21988">
        <w:br/>
        <w:t>import fs from "fs";</w:t>
      </w:r>
      <w:r w:rsidRPr="00C21988">
        <w:br/>
        <w:t>import OpenAI from "openai";</w:t>
      </w:r>
      <w:r w:rsidRPr="00C21988">
        <w:br/>
      </w:r>
      <w:r w:rsidRPr="00C21988">
        <w:br/>
        <w:t>const openai = new OpenAI();</w:t>
      </w:r>
      <w:r w:rsidRPr="00C21988">
        <w:br/>
      </w:r>
      <w:r w:rsidRPr="00C21988">
        <w:br/>
        <w:t>const transcription = await openai.audio.transcriptions.create({</w:t>
      </w:r>
      <w:r w:rsidRPr="00C21988">
        <w:br/>
        <w:t xml:space="preserve">  file: fs.createReadStream("/path/to/file/speech.mp3"),</w:t>
      </w:r>
      <w:r w:rsidRPr="00C21988">
        <w:br/>
        <w:t xml:space="preserve">  model: "whisper-1",</w:t>
      </w:r>
      <w:r w:rsidRPr="00C21988">
        <w:br/>
        <w:t xml:space="preserve">  response_format: "text",</w:t>
      </w:r>
      <w:r w:rsidRPr="00C21988">
        <w:br/>
        <w:t xml:space="preserve">  prompt:"ZyntriQix, Digique Plus, CynapseFive, VortiQore V8, EchoNix Array, OrbitalLink Seven, DigiFractal Matrix, PULSE, RAPT, B.R.I.C.K., Q.U.A.R.T.Z., F.L.I.N.T.",</w:t>
      </w:r>
      <w:r w:rsidRPr="00C21988">
        <w:br/>
        <w:t>});</w:t>
      </w:r>
      <w:r w:rsidRPr="00C21988">
        <w:br/>
      </w:r>
      <w:r w:rsidRPr="00C21988">
        <w:br/>
        <w:t>console.log(transcription.text);</w:t>
      </w:r>
      <w:r w:rsidRPr="00C21988">
        <w:br/>
        <w:t>```</w:t>
      </w:r>
      <w:r w:rsidRPr="00C21988">
        <w:br/>
      </w:r>
      <w:r w:rsidRPr="00C21988">
        <w:br/>
        <w:t>```python</w:t>
      </w:r>
      <w:r w:rsidRPr="00C21988">
        <w:br/>
        <w:t>from openai import OpenAI</w:t>
      </w:r>
      <w:r w:rsidRPr="00C21988">
        <w:br/>
      </w:r>
      <w:r w:rsidRPr="00C21988">
        <w:br/>
        <w:t>client = OpenAI()</w:t>
      </w:r>
      <w:r w:rsidRPr="00C21988">
        <w:br/>
        <w:t>audio_file = open("/path/to/file/speech.mp3", "rb")</w:t>
      </w:r>
      <w:r w:rsidRPr="00C21988">
        <w:br/>
      </w:r>
      <w:r w:rsidRPr="00C21988">
        <w:br/>
        <w:t>transcription = client.audio.transcriptions.create(</w:t>
      </w:r>
      <w:r w:rsidRPr="00C21988">
        <w:br/>
        <w:t xml:space="preserve">  model="whisper-1", </w:t>
      </w:r>
      <w:r w:rsidRPr="00C21988">
        <w:br/>
        <w:t xml:space="preserve">  file=audio_file, </w:t>
      </w:r>
      <w:r w:rsidRPr="00C21988">
        <w:br/>
        <w:t xml:space="preserve">  response_format="text",</w:t>
      </w:r>
      <w:r w:rsidRPr="00C21988">
        <w:br/>
        <w:t xml:space="preserve">  prompt="ZyntriQix, Digique Plus, CynapseFive, VortiQore V8, EchoNix Array, OrbitalLink Seven, DigiFractal Matrix, PULSE, RAPT, B.R.I.C.K., Q.U.A.R.T.Z., F.L.I.N.T."</w:t>
      </w:r>
      <w:r w:rsidRPr="00C21988">
        <w:br/>
        <w:t>)</w:t>
      </w:r>
      <w:r w:rsidRPr="00C21988">
        <w:br/>
      </w:r>
      <w:r w:rsidRPr="00C21988">
        <w:br/>
        <w:t>print(transcription.text)</w:t>
      </w:r>
      <w:r w:rsidRPr="00C21988">
        <w:br/>
      </w:r>
      <w:r w:rsidRPr="00C21988">
        <w:lastRenderedPageBreak/>
        <w:t>```</w:t>
      </w:r>
      <w:r w:rsidRPr="00C21988">
        <w:br/>
      </w:r>
      <w:r w:rsidRPr="00C21988">
        <w:br/>
        <w:t>```bash</w:t>
      </w:r>
      <w:r w:rsidRPr="00C21988">
        <w:br/>
        <w:t>curl --request POST \</w:t>
      </w:r>
      <w:r w:rsidRPr="00C21988">
        <w:br/>
        <w:t xml:space="preserve">  --url https://api.openai.com/v1/audio/transcriptions \</w:t>
      </w:r>
      <w:r w:rsidRPr="00C21988">
        <w:br/>
        <w:t xml:space="preserve">  --header "Authorization: Bearer $OPENAI_API_KEY" \</w:t>
      </w:r>
      <w:r w:rsidRPr="00C21988">
        <w:br/>
        <w:t xml:space="preserve">  --header 'Content-Type: multipart/form-data' \</w:t>
      </w:r>
      <w:r w:rsidRPr="00C21988">
        <w:br/>
        <w:t xml:space="preserve">  --form file=@/path/to/file/speech.mp3 \</w:t>
      </w:r>
      <w:r w:rsidRPr="00C21988">
        <w:br/>
        <w:t xml:space="preserve">  --form model=whisper-1 \</w:t>
      </w:r>
      <w:r w:rsidRPr="00C21988">
        <w:br/>
        <w:t xml:space="preserve">  --form prompt="ZyntriQix, Digique Plus, CynapseFive, VortiQore V8, EchoNix Array, OrbitalLink Seven, DigiFractal Matrix, PULSE, RAPT, B.R.I.C.K., Q.U.A.R.T.Z., F.L.I.N.T."</w:t>
      </w:r>
      <w:r w:rsidRPr="00C21988">
        <w:br/>
        <w:t>```</w:t>
      </w:r>
      <w:r w:rsidRPr="00C21988">
        <w:br/>
      </w:r>
      <w:r w:rsidRPr="00C21988">
        <w:br/>
        <w:t>While it increases reliability, this technique is limited to 224 tokens, so your list of SKUs needs to be relatively small for this to be a scalable solution.</w:t>
      </w:r>
      <w:r w:rsidRPr="00C21988">
        <w:br/>
      </w:r>
      <w:r w:rsidRPr="00C21988">
        <w:br/>
        <w:t>Post-processing with GPT-4</w:t>
      </w:r>
      <w:r w:rsidRPr="00C21988">
        <w:br/>
      </w:r>
      <w:r w:rsidRPr="00C21988">
        <w:br/>
        <w:t>The second method involves a post-processing step using GPT-4 or GPT-3.5-Turbo.</w:t>
      </w:r>
      <w:r w:rsidRPr="00C21988">
        <w:br/>
      </w:r>
      <w:r w:rsidRPr="00C21988">
        <w:br/>
        <w:t>We start by providing instructions for GPT-4 through the `system_prompt` variable. Similar to what we did with the prompt parameter earlier, we can define our company and product names.</w:t>
      </w:r>
      <w:r w:rsidRPr="00C21988">
        <w:br/>
      </w:r>
      <w:r w:rsidRPr="00C21988">
        <w:br/>
        <w:t>Post-processing</w:t>
      </w:r>
      <w:r w:rsidRPr="00C21988">
        <w:br/>
      </w:r>
      <w:r w:rsidRPr="00C21988">
        <w:br/>
        <w:t>```javascript</w:t>
      </w:r>
      <w:r w:rsidRPr="00C21988">
        <w:br/>
        <w:t>const systemPrompt = `</w:t>
      </w:r>
      <w:r w:rsidRPr="00C21988">
        <w:br/>
        <w:t xml:space="preserve">You are a helpful assistant for the company ZyntriQix. Your task is </w:t>
      </w:r>
      <w:r w:rsidRPr="00C21988">
        <w:br/>
        <w:t xml:space="preserve">to correct any spelling discrepancies in the transcribed text. Make </w:t>
      </w:r>
      <w:r w:rsidRPr="00C21988">
        <w:br/>
        <w:t xml:space="preserve">sure that the names of the following products are spelled correctly: </w:t>
      </w:r>
      <w:r w:rsidRPr="00C21988">
        <w:br/>
        <w:t xml:space="preserve">ZyntriQix, Digique Plus, CynapseFive, VortiQore V8, EchoNix Array, </w:t>
      </w:r>
      <w:r w:rsidRPr="00C21988">
        <w:br/>
      </w:r>
      <w:r w:rsidRPr="00C21988">
        <w:lastRenderedPageBreak/>
        <w:t xml:space="preserve">OrbitalLink Seven, DigiFractal Matrix, PULSE, RAPT, B.R.I.C.K., </w:t>
      </w:r>
      <w:r w:rsidRPr="00C21988">
        <w:br/>
        <w:t xml:space="preserve">Q.U.A.R.T.Z., F.L.I.N.T. Only add necessary punctuation such as </w:t>
      </w:r>
      <w:r w:rsidRPr="00C21988">
        <w:br/>
        <w:t>periods, commas, and capitalization, and use only the context provided.</w:t>
      </w:r>
      <w:r w:rsidRPr="00C21988">
        <w:br/>
        <w:t>`;</w:t>
      </w:r>
      <w:r w:rsidRPr="00C21988">
        <w:br/>
      </w:r>
      <w:r w:rsidRPr="00C21988">
        <w:br/>
        <w:t>const transcript = await transcribe(audioFile);</w:t>
      </w:r>
      <w:r w:rsidRPr="00C21988">
        <w:br/>
        <w:t>const completion = await openai.chat.completions.create({</w:t>
      </w:r>
      <w:r w:rsidRPr="00C21988">
        <w:br/>
        <w:t>model: "gpt-4.1",</w:t>
      </w:r>
      <w:r w:rsidRPr="00C21988">
        <w:br/>
        <w:t>temperature: temperature,</w:t>
      </w:r>
      <w:r w:rsidRPr="00C21988">
        <w:br/>
        <w:t>messages: [</w:t>
      </w:r>
      <w:r w:rsidRPr="00C21988">
        <w:br/>
        <w:t xml:space="preserve">  {</w:t>
      </w:r>
      <w:r w:rsidRPr="00C21988">
        <w:br/>
        <w:t xml:space="preserve">    role: "system",</w:t>
      </w:r>
      <w:r w:rsidRPr="00C21988">
        <w:br/>
        <w:t xml:space="preserve">    content: systemPrompt</w:t>
      </w:r>
      <w:r w:rsidRPr="00C21988">
        <w:br/>
        <w:t xml:space="preserve">  },</w:t>
      </w:r>
      <w:r w:rsidRPr="00C21988">
        <w:br/>
        <w:t xml:space="preserve">  {</w:t>
      </w:r>
      <w:r w:rsidRPr="00C21988">
        <w:br/>
        <w:t xml:space="preserve">    role: "user",</w:t>
      </w:r>
      <w:r w:rsidRPr="00C21988">
        <w:br/>
        <w:t xml:space="preserve">    content: transcript</w:t>
      </w:r>
      <w:r w:rsidRPr="00C21988">
        <w:br/>
        <w:t xml:space="preserve">  }</w:t>
      </w:r>
      <w:r w:rsidRPr="00C21988">
        <w:br/>
        <w:t>],</w:t>
      </w:r>
      <w:r w:rsidRPr="00C21988">
        <w:br/>
        <w:t>store: true,</w:t>
      </w:r>
      <w:r w:rsidRPr="00C21988">
        <w:br/>
        <w:t>});</w:t>
      </w:r>
      <w:r w:rsidRPr="00C21988">
        <w:br/>
      </w:r>
      <w:r w:rsidRPr="00C21988">
        <w:br/>
        <w:t>console.log(completion.choices[0].message.content);</w:t>
      </w:r>
      <w:r w:rsidRPr="00C21988">
        <w:br/>
        <w:t>```</w:t>
      </w:r>
      <w:r w:rsidRPr="00C21988">
        <w:br/>
      </w:r>
      <w:r w:rsidRPr="00C21988">
        <w:br/>
        <w:t>```python</w:t>
      </w:r>
      <w:r w:rsidRPr="00C21988">
        <w:br/>
        <w:t>system_prompt = """</w:t>
      </w:r>
      <w:r w:rsidRPr="00C21988">
        <w:br/>
        <w:t xml:space="preserve">You are a helpful assistant for the company ZyntriQix. Your task is to correct </w:t>
      </w:r>
      <w:r w:rsidRPr="00C21988">
        <w:br/>
        <w:t xml:space="preserve">any spelling discrepancies in the transcribed text. Make sure that the names of </w:t>
      </w:r>
      <w:r w:rsidRPr="00C21988">
        <w:br/>
        <w:t xml:space="preserve">the following products are spelled correctly: ZyntriQix, Digique Plus, </w:t>
      </w:r>
      <w:r w:rsidRPr="00C21988">
        <w:br/>
        <w:t xml:space="preserve">CynapseFive, VortiQore V8, EchoNix Array, OrbitalLink Seven, DigiFractal </w:t>
      </w:r>
      <w:r w:rsidRPr="00C21988">
        <w:br/>
        <w:t xml:space="preserve">Matrix, PULSE, RAPT, B.R.I.C.K., Q.U.A.R.T.Z., F.L.I.N.T. Only add necessary </w:t>
      </w:r>
      <w:r w:rsidRPr="00C21988">
        <w:br/>
        <w:t xml:space="preserve">punctuation such as periods, commas, and capitalization, and use only the </w:t>
      </w:r>
      <w:r w:rsidRPr="00C21988">
        <w:br/>
        <w:t>context provided.</w:t>
      </w:r>
      <w:r w:rsidRPr="00C21988">
        <w:br/>
      </w:r>
      <w:r w:rsidRPr="00C21988">
        <w:lastRenderedPageBreak/>
        <w:t>"""</w:t>
      </w:r>
      <w:r w:rsidRPr="00C21988">
        <w:br/>
      </w:r>
      <w:r w:rsidRPr="00C21988">
        <w:br/>
        <w:t>def generate_corrected_transcript(temperature, system_prompt, audio_file):</w:t>
      </w:r>
      <w:r w:rsidRPr="00C21988">
        <w:br/>
        <w:t xml:space="preserve">  response = client.chat.completions.create(</w:t>
      </w:r>
      <w:r w:rsidRPr="00C21988">
        <w:br/>
        <w:t xml:space="preserve">      model="gpt-4.1",</w:t>
      </w:r>
      <w:r w:rsidRPr="00C21988">
        <w:br/>
        <w:t xml:space="preserve">      temperature=temperature,</w:t>
      </w:r>
      <w:r w:rsidRPr="00C21988">
        <w:br/>
        <w:t xml:space="preserve">      messages=[</w:t>
      </w:r>
      <w:r w:rsidRPr="00C21988">
        <w:br/>
        <w:t xml:space="preserve">          {</w:t>
      </w:r>
      <w:r w:rsidRPr="00C21988">
        <w:br/>
        <w:t xml:space="preserve">              "role": "system",</w:t>
      </w:r>
      <w:r w:rsidRPr="00C21988">
        <w:br/>
        <w:t xml:space="preserve">              "content": system_prompt</w:t>
      </w:r>
      <w:r w:rsidRPr="00C21988">
        <w:br/>
        <w:t xml:space="preserve">          },</w:t>
      </w:r>
      <w:r w:rsidRPr="00C21988">
        <w:br/>
        <w:t xml:space="preserve">          {</w:t>
      </w:r>
      <w:r w:rsidRPr="00C21988">
        <w:br/>
        <w:t xml:space="preserve">              "role": "user",</w:t>
      </w:r>
      <w:r w:rsidRPr="00C21988">
        <w:br/>
        <w:t xml:space="preserve">              "content": transcribe(audio_file, "")</w:t>
      </w:r>
      <w:r w:rsidRPr="00C21988">
        <w:br/>
        <w:t xml:space="preserve">          }</w:t>
      </w:r>
      <w:r w:rsidRPr="00C21988">
        <w:br/>
        <w:t xml:space="preserve">      ]</w:t>
      </w:r>
      <w:r w:rsidRPr="00C21988">
        <w:br/>
        <w:t xml:space="preserve">  )</w:t>
      </w:r>
      <w:r w:rsidRPr="00C21988">
        <w:br/>
        <w:t xml:space="preserve">  return completion.choices[0].message.content</w:t>
      </w:r>
      <w:r w:rsidRPr="00C21988">
        <w:br/>
        <w:t>corrected_text = generate_corrected_transcript(</w:t>
      </w:r>
      <w:r w:rsidRPr="00C21988">
        <w:br/>
        <w:t xml:space="preserve">  0, system_prompt, fake_company_filepath</w:t>
      </w:r>
      <w:r w:rsidRPr="00C21988">
        <w:br/>
        <w:t>)</w:t>
      </w:r>
      <w:r w:rsidRPr="00C21988">
        <w:br/>
        <w:t>```</w:t>
      </w:r>
      <w:r w:rsidRPr="00C21988">
        <w:br/>
      </w:r>
      <w:r w:rsidRPr="00C21988">
        <w:br/>
        <w:t>If you try this on your own audio file, you'll see that GPT-4 corrects many misspellings in the transcript. Due to its larger context window, this method might be more scalable than using Whisper's prompt parameter. It's also more reliable, as GPT-4 can be instructed and guided in ways that aren't possible with Whisper due to its lack of instruction following.</w:t>
      </w:r>
    </w:p>
    <w:p w14:paraId="748C4D6B" w14:textId="233F7FBC" w:rsidR="00753979" w:rsidRPr="0077466F" w:rsidRDefault="00753979" w:rsidP="0077466F"/>
    <w:sectPr w:rsidR="00753979" w:rsidRPr="0077466F" w:rsidSect="00EB4DCC">
      <w:footerReference w:type="default" r:id="rId11"/>
      <w:headerReference w:type="first" r:id="rId12"/>
      <w:footerReference w:type="first" r:id="rId13"/>
      <w:pgSz w:w="12240" w:h="15840"/>
      <w:pgMar w:top="1134" w:right="850" w:bottom="1134" w:left="1440" w:header="70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020B5" w14:textId="77777777" w:rsidR="00164C0E" w:rsidRDefault="00164C0E" w:rsidP="0077466F">
      <w:r>
        <w:separator/>
      </w:r>
    </w:p>
  </w:endnote>
  <w:endnote w:type="continuationSeparator" w:id="0">
    <w:p w14:paraId="3EB5A94B" w14:textId="77777777" w:rsidR="00164C0E" w:rsidRDefault="00164C0E" w:rsidP="00774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A6DBB990-CAC9-42F8-BE5F-1E2EEDA6692D}"/>
  </w:font>
  <w:font w:name="Aeonik Pro">
    <w:panose1 w:val="020B0503030300000000"/>
    <w:charset w:val="00"/>
    <w:family w:val="swiss"/>
    <w:notTrueType/>
    <w:pitch w:val="variable"/>
    <w:sig w:usb0="800002C7" w:usb1="00002073" w:usb2="00000000" w:usb3="00000000" w:csb0="0000009F" w:csb1="00000000"/>
  </w:font>
  <w:font w:name="Tahoma">
    <w:panose1 w:val="020B0604030504040204"/>
    <w:charset w:val="CC"/>
    <w:family w:val="swiss"/>
    <w:pitch w:val="variable"/>
    <w:sig w:usb0="E1002EFF" w:usb1="C000605B" w:usb2="00000029" w:usb3="00000000" w:csb0="000101FF" w:csb1="00000000"/>
    <w:embedRegular r:id="rId2" w:fontKey="{76295F94-F3BD-403E-83F9-C086FE659FE1}"/>
  </w:font>
  <w:font w:name="Aeonik Pro Medium">
    <w:panose1 w:val="020B0603030300000000"/>
    <w:charset w:val="00"/>
    <w:family w:val="swiss"/>
    <w:notTrueType/>
    <w:pitch w:val="variable"/>
    <w:sig w:usb0="800002C7" w:usb1="00002073"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embedRegular r:id="rId3" w:fontKey="{07FDA8CE-5150-4DA4-AE14-C5946EC824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051805"/>
      <w:docPartObj>
        <w:docPartGallery w:val="Page Numbers (Bottom of Page)"/>
        <w:docPartUnique/>
      </w:docPartObj>
    </w:sdtPr>
    <w:sdtEndPr>
      <w:rPr>
        <w:noProof/>
      </w:rPr>
    </w:sdtEndPr>
    <w:sdtContent>
      <w:p w14:paraId="2B3BE2AD" w14:textId="7ECD59A0"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26D6EAE" w14:textId="77777777" w:rsidR="008A5D8F" w:rsidRDefault="008A5D8F" w:rsidP="00774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926417"/>
      <w:docPartObj>
        <w:docPartGallery w:val="Page Numbers (Bottom of Page)"/>
        <w:docPartUnique/>
      </w:docPartObj>
    </w:sdtPr>
    <w:sdtEndPr>
      <w:rPr>
        <w:noProof/>
      </w:rPr>
    </w:sdtEndPr>
    <w:sdtContent>
      <w:p w14:paraId="2435E342" w14:textId="6388E872"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EB0EB0B" w14:textId="77777777" w:rsidR="008A5D8F" w:rsidRDefault="008A5D8F" w:rsidP="0077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C9AD5" w14:textId="77777777" w:rsidR="00164C0E" w:rsidRDefault="00164C0E" w:rsidP="0077466F">
      <w:r>
        <w:separator/>
      </w:r>
    </w:p>
  </w:footnote>
  <w:footnote w:type="continuationSeparator" w:id="0">
    <w:p w14:paraId="7AB3621A" w14:textId="77777777" w:rsidR="00164C0E" w:rsidRDefault="00164C0E" w:rsidP="00774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Light"/>
      <w:tblW w:w="511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13"/>
    </w:tblGrid>
    <w:tr w:rsidR="008A5D8F" w:rsidRPr="00351044" w14:paraId="5D36D9E7" w14:textId="77777777" w:rsidTr="00BF2EEC">
      <w:trPr>
        <w:trHeight w:val="1985"/>
      </w:trPr>
      <w:tc>
        <w:tcPr>
          <w:tcW w:w="5113" w:type="dxa"/>
        </w:tcPr>
        <w:p w14:paraId="6EB2EDE3" w14:textId="1A9A5469" w:rsidR="008A5D8F" w:rsidRPr="00353DB8" w:rsidRDefault="008A5D8F" w:rsidP="0077466F">
          <w:pPr>
            <w:rPr>
              <w:rFonts w:cs="Arial"/>
            </w:rPr>
          </w:pPr>
          <w:r>
            <w:rPr>
              <w:noProof/>
            </w:rPr>
            <w:drawing>
              <wp:anchor distT="0" distB="0" distL="114300" distR="114300" simplePos="0" relativeHeight="251661312" behindDoc="1" locked="0" layoutInCell="1" allowOverlap="1" wp14:anchorId="505375BF" wp14:editId="09AA62D3">
                <wp:simplePos x="0" y="0"/>
                <wp:positionH relativeFrom="margin">
                  <wp:posOffset>-68580</wp:posOffset>
                </wp:positionH>
                <wp:positionV relativeFrom="paragraph">
                  <wp:posOffset>-158750</wp:posOffset>
                </wp:positionV>
                <wp:extent cx="7772400" cy="657225"/>
                <wp:effectExtent l="0" t="0" r="0" b="9525"/>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72400" cy="657225"/>
                        </a:xfrm>
                        <a:prstGeom prst="rect">
                          <a:avLst/>
                        </a:prstGeom>
                      </pic:spPr>
                    </pic:pic>
                  </a:graphicData>
                </a:graphic>
                <wp14:sizeRelH relativeFrom="margin">
                  <wp14:pctWidth>0</wp14:pctWidth>
                </wp14:sizeRelH>
                <wp14:sizeRelV relativeFrom="margin">
                  <wp14:pctHeight>0</wp14:pctHeight>
                </wp14:sizeRelV>
              </wp:anchor>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950BD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5B2E3A"/>
    <w:multiLevelType w:val="multilevel"/>
    <w:tmpl w:val="8260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F4AD2"/>
    <w:multiLevelType w:val="hybridMultilevel"/>
    <w:tmpl w:val="5DF6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050C2"/>
    <w:multiLevelType w:val="multilevel"/>
    <w:tmpl w:val="D954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36207"/>
    <w:multiLevelType w:val="hybridMultilevel"/>
    <w:tmpl w:val="E7ECCB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75DEB"/>
    <w:multiLevelType w:val="multilevel"/>
    <w:tmpl w:val="8F78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262BE"/>
    <w:multiLevelType w:val="hybridMultilevel"/>
    <w:tmpl w:val="DAE2CBA8"/>
    <w:lvl w:ilvl="0" w:tplc="5DF890D4">
      <w:start w:val="1"/>
      <w:numFmt w:val="decimal"/>
      <w:lvlText w:val="%1."/>
      <w:lvlJc w:val="left"/>
      <w:pPr>
        <w:ind w:left="1080" w:hanging="720"/>
      </w:pPr>
      <w:rPr>
        <w:rFonts w:asciiTheme="minorHAnsi" w:eastAsia="Times New Roman" w:hAnsiTheme="minorHAnsi" w:cstheme="minorHAnsi" w:hint="default"/>
        <w:color w:val="000000" w:themeColor="text1"/>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54707C"/>
    <w:multiLevelType w:val="multilevel"/>
    <w:tmpl w:val="323E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11069"/>
    <w:multiLevelType w:val="multilevel"/>
    <w:tmpl w:val="68B8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B765E"/>
    <w:multiLevelType w:val="multilevel"/>
    <w:tmpl w:val="A60E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C2258"/>
    <w:multiLevelType w:val="multilevel"/>
    <w:tmpl w:val="8C40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023A"/>
    <w:multiLevelType w:val="multilevel"/>
    <w:tmpl w:val="32FE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830B5"/>
    <w:multiLevelType w:val="multilevel"/>
    <w:tmpl w:val="BC3A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A1519"/>
    <w:multiLevelType w:val="multilevel"/>
    <w:tmpl w:val="48A6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F2058"/>
    <w:multiLevelType w:val="hybridMultilevel"/>
    <w:tmpl w:val="51B4F07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A0E6D"/>
    <w:multiLevelType w:val="multilevel"/>
    <w:tmpl w:val="219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B724D"/>
    <w:multiLevelType w:val="multilevel"/>
    <w:tmpl w:val="9F5AD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87042"/>
    <w:multiLevelType w:val="multilevel"/>
    <w:tmpl w:val="AFFA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80911"/>
    <w:multiLevelType w:val="multilevel"/>
    <w:tmpl w:val="FB74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D281E"/>
    <w:multiLevelType w:val="hybridMultilevel"/>
    <w:tmpl w:val="A824E6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04EF3"/>
    <w:multiLevelType w:val="multilevel"/>
    <w:tmpl w:val="E624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6E71FD"/>
    <w:multiLevelType w:val="multilevel"/>
    <w:tmpl w:val="8D5C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B320F"/>
    <w:multiLevelType w:val="multilevel"/>
    <w:tmpl w:val="58E6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FC109B"/>
    <w:multiLevelType w:val="hybridMultilevel"/>
    <w:tmpl w:val="8F9616B2"/>
    <w:lvl w:ilvl="0" w:tplc="5DF890D4">
      <w:start w:val="1"/>
      <w:numFmt w:val="decimal"/>
      <w:lvlText w:val="%1."/>
      <w:lvlJc w:val="left"/>
      <w:pPr>
        <w:ind w:left="720" w:hanging="360"/>
      </w:pPr>
      <w:rPr>
        <w:rFonts w:asciiTheme="minorHAnsi" w:eastAsia="Times New Roman" w:hAnsiTheme="minorHAnsi" w:cstheme="minorHAnsi" w:hint="default"/>
        <w:color w:val="000000" w:themeColor="text1"/>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7560B9"/>
    <w:multiLevelType w:val="multilevel"/>
    <w:tmpl w:val="BFCA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2672C"/>
    <w:multiLevelType w:val="multilevel"/>
    <w:tmpl w:val="7C52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41A25"/>
    <w:multiLevelType w:val="multilevel"/>
    <w:tmpl w:val="711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C32F86"/>
    <w:multiLevelType w:val="multilevel"/>
    <w:tmpl w:val="DA8C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161DD"/>
    <w:multiLevelType w:val="multilevel"/>
    <w:tmpl w:val="618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42F6C"/>
    <w:multiLevelType w:val="multilevel"/>
    <w:tmpl w:val="FB8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C60B6"/>
    <w:multiLevelType w:val="multilevel"/>
    <w:tmpl w:val="C65E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F4764"/>
    <w:multiLevelType w:val="multilevel"/>
    <w:tmpl w:val="37C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C2CAE"/>
    <w:multiLevelType w:val="multilevel"/>
    <w:tmpl w:val="B202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01050E"/>
    <w:multiLevelType w:val="hybridMultilevel"/>
    <w:tmpl w:val="95C89160"/>
    <w:lvl w:ilvl="0" w:tplc="5DF890D4">
      <w:start w:val="1"/>
      <w:numFmt w:val="decimal"/>
      <w:lvlText w:val="%1."/>
      <w:lvlJc w:val="left"/>
      <w:pPr>
        <w:ind w:left="1080" w:hanging="720"/>
      </w:pPr>
      <w:rPr>
        <w:rFonts w:asciiTheme="minorHAnsi" w:eastAsia="Times New Roman" w:hAnsiTheme="minorHAnsi" w:cstheme="minorHAnsi"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1035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91D10"/>
    <w:multiLevelType w:val="multilevel"/>
    <w:tmpl w:val="56A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5740C"/>
    <w:multiLevelType w:val="hybridMultilevel"/>
    <w:tmpl w:val="72BE4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6A3F26"/>
    <w:multiLevelType w:val="multilevel"/>
    <w:tmpl w:val="AA7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DC5ECE"/>
    <w:multiLevelType w:val="multilevel"/>
    <w:tmpl w:val="B49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A7DF3"/>
    <w:multiLevelType w:val="hybridMultilevel"/>
    <w:tmpl w:val="591C0D4A"/>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07B4C"/>
    <w:multiLevelType w:val="multilevel"/>
    <w:tmpl w:val="AC30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4C541C"/>
    <w:multiLevelType w:val="hybridMultilevel"/>
    <w:tmpl w:val="1D7C8C0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80385D"/>
    <w:multiLevelType w:val="multilevel"/>
    <w:tmpl w:val="FA5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5427C"/>
    <w:multiLevelType w:val="multilevel"/>
    <w:tmpl w:val="B2C4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D24E51"/>
    <w:multiLevelType w:val="multilevel"/>
    <w:tmpl w:val="A32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C26D0"/>
    <w:multiLevelType w:val="multilevel"/>
    <w:tmpl w:val="8820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05699E"/>
    <w:multiLevelType w:val="multilevel"/>
    <w:tmpl w:val="1F5E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F2A49"/>
    <w:multiLevelType w:val="multilevel"/>
    <w:tmpl w:val="E55A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7043E3"/>
    <w:multiLevelType w:val="hybridMultilevel"/>
    <w:tmpl w:val="581EF7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4"/>
  </w:num>
  <w:num w:numId="3">
    <w:abstractNumId w:val="2"/>
  </w:num>
  <w:num w:numId="4">
    <w:abstractNumId w:val="48"/>
  </w:num>
  <w:num w:numId="5">
    <w:abstractNumId w:val="36"/>
  </w:num>
  <w:num w:numId="6">
    <w:abstractNumId w:val="44"/>
  </w:num>
  <w:num w:numId="7">
    <w:abstractNumId w:val="8"/>
  </w:num>
  <w:num w:numId="8">
    <w:abstractNumId w:val="29"/>
  </w:num>
  <w:num w:numId="9">
    <w:abstractNumId w:val="25"/>
  </w:num>
  <w:num w:numId="10">
    <w:abstractNumId w:val="38"/>
  </w:num>
  <w:num w:numId="11">
    <w:abstractNumId w:val="9"/>
  </w:num>
  <w:num w:numId="12">
    <w:abstractNumId w:val="30"/>
  </w:num>
  <w:num w:numId="13">
    <w:abstractNumId w:val="45"/>
  </w:num>
  <w:num w:numId="14">
    <w:abstractNumId w:val="14"/>
  </w:num>
  <w:num w:numId="15">
    <w:abstractNumId w:val="19"/>
  </w:num>
  <w:num w:numId="16">
    <w:abstractNumId w:val="24"/>
  </w:num>
  <w:num w:numId="17">
    <w:abstractNumId w:val="12"/>
  </w:num>
  <w:num w:numId="18">
    <w:abstractNumId w:val="11"/>
  </w:num>
  <w:num w:numId="19">
    <w:abstractNumId w:val="42"/>
  </w:num>
  <w:num w:numId="20">
    <w:abstractNumId w:val="39"/>
  </w:num>
  <w:num w:numId="21">
    <w:abstractNumId w:val="4"/>
  </w:num>
  <w:num w:numId="22">
    <w:abstractNumId w:val="41"/>
  </w:num>
  <w:num w:numId="23">
    <w:abstractNumId w:val="47"/>
  </w:num>
  <w:num w:numId="24">
    <w:abstractNumId w:val="28"/>
  </w:num>
  <w:num w:numId="25">
    <w:abstractNumId w:val="46"/>
  </w:num>
  <w:num w:numId="26">
    <w:abstractNumId w:val="21"/>
  </w:num>
  <w:num w:numId="27">
    <w:abstractNumId w:val="27"/>
  </w:num>
  <w:num w:numId="28">
    <w:abstractNumId w:val="3"/>
  </w:num>
  <w:num w:numId="29">
    <w:abstractNumId w:val="35"/>
  </w:num>
  <w:num w:numId="30">
    <w:abstractNumId w:val="5"/>
  </w:num>
  <w:num w:numId="31">
    <w:abstractNumId w:val="31"/>
  </w:num>
  <w:num w:numId="32">
    <w:abstractNumId w:val="1"/>
  </w:num>
  <w:num w:numId="33">
    <w:abstractNumId w:val="32"/>
  </w:num>
  <w:num w:numId="34">
    <w:abstractNumId w:val="17"/>
  </w:num>
  <w:num w:numId="35">
    <w:abstractNumId w:val="33"/>
  </w:num>
  <w:num w:numId="36">
    <w:abstractNumId w:val="6"/>
  </w:num>
  <w:num w:numId="37">
    <w:abstractNumId w:val="23"/>
  </w:num>
  <w:num w:numId="38">
    <w:abstractNumId w:val="10"/>
  </w:num>
  <w:num w:numId="39">
    <w:abstractNumId w:val="15"/>
  </w:num>
  <w:num w:numId="40">
    <w:abstractNumId w:val="18"/>
  </w:num>
  <w:num w:numId="41">
    <w:abstractNumId w:val="26"/>
  </w:num>
  <w:num w:numId="42">
    <w:abstractNumId w:val="40"/>
  </w:num>
  <w:num w:numId="43">
    <w:abstractNumId w:val="22"/>
  </w:num>
  <w:num w:numId="44">
    <w:abstractNumId w:val="7"/>
  </w:num>
  <w:num w:numId="45">
    <w:abstractNumId w:val="43"/>
  </w:num>
  <w:num w:numId="46">
    <w:abstractNumId w:val="37"/>
  </w:num>
  <w:num w:numId="47">
    <w:abstractNumId w:val="13"/>
  </w:num>
  <w:num w:numId="48">
    <w:abstractNumId w:val="20"/>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attachedTemplate r:id="rId1"/>
  <w:defaultTabStop w:val="720"/>
  <w:characterSpacingControl w:val="doNotCompress"/>
  <w:hdrShapeDefaults>
    <o:shapedefaults v:ext="edit" spidmax="2049">
      <o:colormru v:ext="edit" colors="#9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D8F"/>
    <w:rsid w:val="00000301"/>
    <w:rsid w:val="00047E47"/>
    <w:rsid w:val="000553A6"/>
    <w:rsid w:val="0006061E"/>
    <w:rsid w:val="0006528E"/>
    <w:rsid w:val="000A0A99"/>
    <w:rsid w:val="000A436F"/>
    <w:rsid w:val="000C5622"/>
    <w:rsid w:val="000C5C86"/>
    <w:rsid w:val="000F178F"/>
    <w:rsid w:val="000F4C98"/>
    <w:rsid w:val="0010178E"/>
    <w:rsid w:val="0010582F"/>
    <w:rsid w:val="00116B06"/>
    <w:rsid w:val="00131750"/>
    <w:rsid w:val="00153580"/>
    <w:rsid w:val="00164C0E"/>
    <w:rsid w:val="00177D24"/>
    <w:rsid w:val="00191DCF"/>
    <w:rsid w:val="001934DD"/>
    <w:rsid w:val="001A1B43"/>
    <w:rsid w:val="001C409F"/>
    <w:rsid w:val="001E167F"/>
    <w:rsid w:val="001E2A09"/>
    <w:rsid w:val="001E733F"/>
    <w:rsid w:val="001F206F"/>
    <w:rsid w:val="00200543"/>
    <w:rsid w:val="002074C7"/>
    <w:rsid w:val="00221CAE"/>
    <w:rsid w:val="00250323"/>
    <w:rsid w:val="00272425"/>
    <w:rsid w:val="002B5F28"/>
    <w:rsid w:val="002B7ACA"/>
    <w:rsid w:val="002D4DF9"/>
    <w:rsid w:val="002E3A5E"/>
    <w:rsid w:val="002F7E4E"/>
    <w:rsid w:val="00304FF1"/>
    <w:rsid w:val="0031430C"/>
    <w:rsid w:val="00322578"/>
    <w:rsid w:val="00332BD0"/>
    <w:rsid w:val="00351044"/>
    <w:rsid w:val="00353DB8"/>
    <w:rsid w:val="003729BF"/>
    <w:rsid w:val="00374979"/>
    <w:rsid w:val="003A7F4E"/>
    <w:rsid w:val="003C107B"/>
    <w:rsid w:val="003C1B15"/>
    <w:rsid w:val="003C594E"/>
    <w:rsid w:val="00401032"/>
    <w:rsid w:val="004034D3"/>
    <w:rsid w:val="00443C4A"/>
    <w:rsid w:val="00457A41"/>
    <w:rsid w:val="00493C4E"/>
    <w:rsid w:val="004C068A"/>
    <w:rsid w:val="005042B5"/>
    <w:rsid w:val="00511CF4"/>
    <w:rsid w:val="0054410B"/>
    <w:rsid w:val="0054660C"/>
    <w:rsid w:val="00557EAD"/>
    <w:rsid w:val="00574E50"/>
    <w:rsid w:val="005C37A4"/>
    <w:rsid w:val="005C40A1"/>
    <w:rsid w:val="005C4320"/>
    <w:rsid w:val="005D1A5C"/>
    <w:rsid w:val="005D2819"/>
    <w:rsid w:val="005D30CF"/>
    <w:rsid w:val="005D3B68"/>
    <w:rsid w:val="005E0488"/>
    <w:rsid w:val="005E3528"/>
    <w:rsid w:val="005F016A"/>
    <w:rsid w:val="005F7B3F"/>
    <w:rsid w:val="0061660E"/>
    <w:rsid w:val="006404E0"/>
    <w:rsid w:val="00640883"/>
    <w:rsid w:val="00667A3F"/>
    <w:rsid w:val="00675179"/>
    <w:rsid w:val="00676DE9"/>
    <w:rsid w:val="00690A36"/>
    <w:rsid w:val="006E0508"/>
    <w:rsid w:val="006E1C15"/>
    <w:rsid w:val="006F0FF8"/>
    <w:rsid w:val="006F6614"/>
    <w:rsid w:val="00702610"/>
    <w:rsid w:val="0070323E"/>
    <w:rsid w:val="00753979"/>
    <w:rsid w:val="00756B16"/>
    <w:rsid w:val="007610BE"/>
    <w:rsid w:val="0077466F"/>
    <w:rsid w:val="007A757A"/>
    <w:rsid w:val="007B2804"/>
    <w:rsid w:val="00826E8A"/>
    <w:rsid w:val="0083221D"/>
    <w:rsid w:val="008641E3"/>
    <w:rsid w:val="0087737A"/>
    <w:rsid w:val="00897FB8"/>
    <w:rsid w:val="008A5D8F"/>
    <w:rsid w:val="008C13BA"/>
    <w:rsid w:val="008C4F9C"/>
    <w:rsid w:val="008E53F4"/>
    <w:rsid w:val="009338DD"/>
    <w:rsid w:val="00933D29"/>
    <w:rsid w:val="00945B5B"/>
    <w:rsid w:val="0095419D"/>
    <w:rsid w:val="009A04C7"/>
    <w:rsid w:val="009D28EF"/>
    <w:rsid w:val="009D338D"/>
    <w:rsid w:val="009D4323"/>
    <w:rsid w:val="009E0B00"/>
    <w:rsid w:val="009E2BCF"/>
    <w:rsid w:val="009F7551"/>
    <w:rsid w:val="00A50B15"/>
    <w:rsid w:val="00A7505A"/>
    <w:rsid w:val="00AB666C"/>
    <w:rsid w:val="00AE55CA"/>
    <w:rsid w:val="00B37D35"/>
    <w:rsid w:val="00B43F05"/>
    <w:rsid w:val="00B6068B"/>
    <w:rsid w:val="00B74882"/>
    <w:rsid w:val="00B908E6"/>
    <w:rsid w:val="00BD039E"/>
    <w:rsid w:val="00BF0978"/>
    <w:rsid w:val="00BF2EEC"/>
    <w:rsid w:val="00BF6814"/>
    <w:rsid w:val="00C0676D"/>
    <w:rsid w:val="00C21988"/>
    <w:rsid w:val="00C22564"/>
    <w:rsid w:val="00C22CC5"/>
    <w:rsid w:val="00C24B62"/>
    <w:rsid w:val="00C26D0B"/>
    <w:rsid w:val="00C547C4"/>
    <w:rsid w:val="00C64627"/>
    <w:rsid w:val="00C74E94"/>
    <w:rsid w:val="00CC77B0"/>
    <w:rsid w:val="00CE220C"/>
    <w:rsid w:val="00CE79B8"/>
    <w:rsid w:val="00CF4303"/>
    <w:rsid w:val="00D56D9B"/>
    <w:rsid w:val="00D6676C"/>
    <w:rsid w:val="00D70A87"/>
    <w:rsid w:val="00D73136"/>
    <w:rsid w:val="00D74F90"/>
    <w:rsid w:val="00D80B46"/>
    <w:rsid w:val="00D82A99"/>
    <w:rsid w:val="00DB5095"/>
    <w:rsid w:val="00DF0FF7"/>
    <w:rsid w:val="00E10779"/>
    <w:rsid w:val="00E2148C"/>
    <w:rsid w:val="00E45A6E"/>
    <w:rsid w:val="00E465AA"/>
    <w:rsid w:val="00E52B42"/>
    <w:rsid w:val="00E67DE5"/>
    <w:rsid w:val="00E70936"/>
    <w:rsid w:val="00E738F3"/>
    <w:rsid w:val="00E92C16"/>
    <w:rsid w:val="00EB4DCC"/>
    <w:rsid w:val="00EB5A57"/>
    <w:rsid w:val="00ED193F"/>
    <w:rsid w:val="00ED353D"/>
    <w:rsid w:val="00EE1551"/>
    <w:rsid w:val="00EF4B73"/>
    <w:rsid w:val="00EF6BC4"/>
    <w:rsid w:val="00F24341"/>
    <w:rsid w:val="00F861B5"/>
    <w:rsid w:val="00F901EA"/>
    <w:rsid w:val="00FA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c"/>
    </o:shapedefaults>
    <o:shapelayout v:ext="edit">
      <o:idmap v:ext="edit" data="1"/>
    </o:shapelayout>
  </w:shapeDefaults>
  <w:decimalSymbol w:val="."/>
  <w:listSeparator w:val=","/>
  <w14:docId w14:val="45417BA2"/>
  <w14:defaultImageDpi w14:val="32767"/>
  <w15:chartTrackingRefBased/>
  <w15:docId w15:val="{AF5AE0C6-34C7-4A7D-B68A-4220D8540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466F"/>
    <w:pPr>
      <w:spacing w:after="120" w:line="300" w:lineRule="auto"/>
    </w:pPr>
    <w:rPr>
      <w:rFonts w:ascii="Aeonik Pro" w:eastAsia="Times New Roman" w:hAnsi="Aeonik Pro"/>
      <w:sz w:val="28"/>
      <w:szCs w:val="2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E94"/>
    <w:pPr>
      <w:tabs>
        <w:tab w:val="center" w:pos="4844"/>
        <w:tab w:val="right" w:pos="9689"/>
      </w:tabs>
    </w:pPr>
    <w:rPr>
      <w:lang w:eastAsia="en-US"/>
    </w:rPr>
  </w:style>
  <w:style w:type="character" w:customStyle="1" w:styleId="HeaderChar">
    <w:name w:val="Header Char"/>
    <w:basedOn w:val="DefaultParagraphFont"/>
    <w:link w:val="Header"/>
    <w:uiPriority w:val="99"/>
    <w:rsid w:val="00C74E94"/>
  </w:style>
  <w:style w:type="paragraph" w:styleId="Footer">
    <w:name w:val="footer"/>
    <w:basedOn w:val="Normal"/>
    <w:link w:val="FooterChar"/>
    <w:uiPriority w:val="99"/>
    <w:unhideWhenUsed/>
    <w:rsid w:val="00C74E94"/>
    <w:pPr>
      <w:tabs>
        <w:tab w:val="center" w:pos="4844"/>
        <w:tab w:val="right" w:pos="9689"/>
      </w:tabs>
    </w:pPr>
    <w:rPr>
      <w:lang w:eastAsia="en-US"/>
    </w:rPr>
  </w:style>
  <w:style w:type="character" w:customStyle="1" w:styleId="FooterChar">
    <w:name w:val="Footer Char"/>
    <w:basedOn w:val="DefaultParagraphFont"/>
    <w:link w:val="Footer"/>
    <w:uiPriority w:val="99"/>
    <w:rsid w:val="00C74E94"/>
  </w:style>
  <w:style w:type="character" w:styleId="Hyperlink">
    <w:name w:val="Hyperlink"/>
    <w:basedOn w:val="DefaultParagraphFont"/>
    <w:rsid w:val="00C74E94"/>
    <w:rPr>
      <w:color w:val="0000FF"/>
      <w:u w:val="single"/>
    </w:rPr>
  </w:style>
  <w:style w:type="paragraph" w:styleId="BalloonText">
    <w:name w:val="Balloon Text"/>
    <w:basedOn w:val="Normal"/>
    <w:link w:val="BalloonTextChar"/>
    <w:uiPriority w:val="99"/>
    <w:semiHidden/>
    <w:unhideWhenUsed/>
    <w:rsid w:val="00C74E94"/>
    <w:rPr>
      <w:rFonts w:ascii="Tahoma" w:hAnsi="Tahoma" w:cs="Tahoma"/>
      <w:sz w:val="16"/>
      <w:szCs w:val="16"/>
    </w:rPr>
  </w:style>
  <w:style w:type="character" w:customStyle="1" w:styleId="BalloonTextChar">
    <w:name w:val="Balloon Text Char"/>
    <w:basedOn w:val="DefaultParagraphFont"/>
    <w:link w:val="BalloonText"/>
    <w:uiPriority w:val="99"/>
    <w:semiHidden/>
    <w:rsid w:val="00C74E94"/>
    <w:rPr>
      <w:rFonts w:ascii="Tahoma" w:hAnsi="Tahoma" w:cs="Tahoma"/>
      <w:sz w:val="16"/>
      <w:szCs w:val="16"/>
    </w:rPr>
  </w:style>
  <w:style w:type="table" w:styleId="TableGridLight">
    <w:name w:val="Grid Table Light"/>
    <w:basedOn w:val="TableNormal"/>
    <w:uiPriority w:val="40"/>
    <w:rsid w:val="00E45A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4410B"/>
    <w:pPr>
      <w:ind w:left="720"/>
      <w:contextualSpacing/>
    </w:pPr>
    <w:rPr>
      <w:rFonts w:eastAsiaTheme="minorHAnsi"/>
      <w:lang w:eastAsia="en-US"/>
    </w:rPr>
  </w:style>
  <w:style w:type="character" w:styleId="CommentReference">
    <w:name w:val="annotation reference"/>
    <w:basedOn w:val="DefaultParagraphFont"/>
    <w:uiPriority w:val="99"/>
    <w:semiHidden/>
    <w:unhideWhenUsed/>
    <w:rsid w:val="00457A41"/>
    <w:rPr>
      <w:sz w:val="18"/>
      <w:szCs w:val="18"/>
    </w:rPr>
  </w:style>
  <w:style w:type="paragraph" w:styleId="CommentText">
    <w:name w:val="annotation text"/>
    <w:basedOn w:val="Normal"/>
    <w:link w:val="CommentTextChar"/>
    <w:uiPriority w:val="99"/>
    <w:semiHidden/>
    <w:unhideWhenUsed/>
    <w:rsid w:val="00457A41"/>
    <w:rPr>
      <w:lang w:eastAsia="en-US"/>
    </w:rPr>
  </w:style>
  <w:style w:type="character" w:customStyle="1" w:styleId="CommentTextChar">
    <w:name w:val="Comment Text Char"/>
    <w:basedOn w:val="DefaultParagraphFont"/>
    <w:link w:val="CommentText"/>
    <w:uiPriority w:val="99"/>
    <w:semiHidden/>
    <w:rsid w:val="00457A41"/>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457A41"/>
    <w:rPr>
      <w:b/>
      <w:bCs/>
      <w:sz w:val="20"/>
      <w:szCs w:val="20"/>
    </w:rPr>
  </w:style>
  <w:style w:type="character" w:customStyle="1" w:styleId="CommentSubjectChar">
    <w:name w:val="Comment Subject Char"/>
    <w:basedOn w:val="CommentTextChar"/>
    <w:link w:val="CommentSubject"/>
    <w:uiPriority w:val="99"/>
    <w:semiHidden/>
    <w:rsid w:val="00457A41"/>
    <w:rPr>
      <w:rFonts w:ascii="Times New Roman" w:eastAsia="Times New Roman" w:hAnsi="Times New Roman"/>
      <w:b/>
      <w:bCs/>
      <w:sz w:val="24"/>
      <w:szCs w:val="24"/>
    </w:rPr>
  </w:style>
  <w:style w:type="paragraph" w:styleId="NormalWeb">
    <w:name w:val="Normal (Web)"/>
    <w:basedOn w:val="Normal"/>
    <w:uiPriority w:val="99"/>
    <w:unhideWhenUsed/>
    <w:rsid w:val="00EB5A57"/>
    <w:pPr>
      <w:spacing w:before="100" w:beforeAutospacing="1" w:after="100" w:afterAutospacing="1"/>
    </w:pPr>
    <w:rPr>
      <w:lang w:eastAsia="en-US"/>
    </w:rPr>
  </w:style>
  <w:style w:type="paragraph" w:styleId="Revision">
    <w:name w:val="Revision"/>
    <w:hidden/>
    <w:uiPriority w:val="71"/>
    <w:rsid w:val="006404E0"/>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351044"/>
    <w:rPr>
      <w:color w:val="954F72" w:themeColor="followedHyperlink"/>
      <w:u w:val="single"/>
    </w:rPr>
  </w:style>
  <w:style w:type="character" w:customStyle="1" w:styleId="apple-tab-span">
    <w:name w:val="apple-tab-span"/>
    <w:basedOn w:val="DefaultParagraphFont"/>
    <w:rsid w:val="009A04C7"/>
  </w:style>
  <w:style w:type="character" w:styleId="UnresolvedMention">
    <w:name w:val="Unresolved Mention"/>
    <w:basedOn w:val="DefaultParagraphFont"/>
    <w:uiPriority w:val="99"/>
    <w:rsid w:val="00BF6814"/>
    <w:rPr>
      <w:color w:val="605E5C"/>
      <w:shd w:val="clear" w:color="auto" w:fill="E1DFDD"/>
    </w:rPr>
  </w:style>
  <w:style w:type="table" w:styleId="TableGrid">
    <w:name w:val="Table Grid"/>
    <w:basedOn w:val="TableNormal"/>
    <w:uiPriority w:val="59"/>
    <w:rsid w:val="0051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831">
      <w:bodyDiv w:val="1"/>
      <w:marLeft w:val="0"/>
      <w:marRight w:val="0"/>
      <w:marTop w:val="0"/>
      <w:marBottom w:val="0"/>
      <w:divBdr>
        <w:top w:val="none" w:sz="0" w:space="0" w:color="auto"/>
        <w:left w:val="none" w:sz="0" w:space="0" w:color="auto"/>
        <w:bottom w:val="none" w:sz="0" w:space="0" w:color="auto"/>
        <w:right w:val="none" w:sz="0" w:space="0" w:color="auto"/>
      </w:divBdr>
    </w:div>
    <w:div w:id="114955176">
      <w:bodyDiv w:val="1"/>
      <w:marLeft w:val="0"/>
      <w:marRight w:val="0"/>
      <w:marTop w:val="0"/>
      <w:marBottom w:val="0"/>
      <w:divBdr>
        <w:top w:val="none" w:sz="0" w:space="0" w:color="auto"/>
        <w:left w:val="none" w:sz="0" w:space="0" w:color="auto"/>
        <w:bottom w:val="none" w:sz="0" w:space="0" w:color="auto"/>
        <w:right w:val="none" w:sz="0" w:space="0" w:color="auto"/>
      </w:divBdr>
    </w:div>
    <w:div w:id="155851853">
      <w:bodyDiv w:val="1"/>
      <w:marLeft w:val="0"/>
      <w:marRight w:val="0"/>
      <w:marTop w:val="0"/>
      <w:marBottom w:val="0"/>
      <w:divBdr>
        <w:top w:val="none" w:sz="0" w:space="0" w:color="auto"/>
        <w:left w:val="none" w:sz="0" w:space="0" w:color="auto"/>
        <w:bottom w:val="none" w:sz="0" w:space="0" w:color="auto"/>
        <w:right w:val="none" w:sz="0" w:space="0" w:color="auto"/>
      </w:divBdr>
    </w:div>
    <w:div w:id="289752930">
      <w:bodyDiv w:val="1"/>
      <w:marLeft w:val="0"/>
      <w:marRight w:val="0"/>
      <w:marTop w:val="0"/>
      <w:marBottom w:val="0"/>
      <w:divBdr>
        <w:top w:val="none" w:sz="0" w:space="0" w:color="auto"/>
        <w:left w:val="none" w:sz="0" w:space="0" w:color="auto"/>
        <w:bottom w:val="none" w:sz="0" w:space="0" w:color="auto"/>
        <w:right w:val="none" w:sz="0" w:space="0" w:color="auto"/>
      </w:divBdr>
      <w:divsChild>
        <w:div w:id="1641959887">
          <w:marLeft w:val="0"/>
          <w:marRight w:val="0"/>
          <w:marTop w:val="0"/>
          <w:marBottom w:val="0"/>
          <w:divBdr>
            <w:top w:val="none" w:sz="0" w:space="0" w:color="auto"/>
            <w:left w:val="none" w:sz="0" w:space="0" w:color="auto"/>
            <w:bottom w:val="none" w:sz="0" w:space="0" w:color="auto"/>
            <w:right w:val="none" w:sz="0" w:space="0" w:color="auto"/>
          </w:divBdr>
          <w:divsChild>
            <w:div w:id="1132405341">
              <w:marLeft w:val="0"/>
              <w:marRight w:val="0"/>
              <w:marTop w:val="0"/>
              <w:marBottom w:val="0"/>
              <w:divBdr>
                <w:top w:val="none" w:sz="0" w:space="0" w:color="auto"/>
                <w:left w:val="none" w:sz="0" w:space="0" w:color="auto"/>
                <w:bottom w:val="none" w:sz="0" w:space="0" w:color="auto"/>
                <w:right w:val="none" w:sz="0" w:space="0" w:color="auto"/>
              </w:divBdr>
              <w:divsChild>
                <w:div w:id="8139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54042">
      <w:bodyDiv w:val="1"/>
      <w:marLeft w:val="0"/>
      <w:marRight w:val="0"/>
      <w:marTop w:val="0"/>
      <w:marBottom w:val="0"/>
      <w:divBdr>
        <w:top w:val="none" w:sz="0" w:space="0" w:color="auto"/>
        <w:left w:val="none" w:sz="0" w:space="0" w:color="auto"/>
        <w:bottom w:val="none" w:sz="0" w:space="0" w:color="auto"/>
        <w:right w:val="none" w:sz="0" w:space="0" w:color="auto"/>
      </w:divBdr>
    </w:div>
    <w:div w:id="344944082">
      <w:bodyDiv w:val="1"/>
      <w:marLeft w:val="0"/>
      <w:marRight w:val="0"/>
      <w:marTop w:val="0"/>
      <w:marBottom w:val="0"/>
      <w:divBdr>
        <w:top w:val="none" w:sz="0" w:space="0" w:color="auto"/>
        <w:left w:val="none" w:sz="0" w:space="0" w:color="auto"/>
        <w:bottom w:val="none" w:sz="0" w:space="0" w:color="auto"/>
        <w:right w:val="none" w:sz="0" w:space="0" w:color="auto"/>
      </w:divBdr>
    </w:div>
    <w:div w:id="417990739">
      <w:bodyDiv w:val="1"/>
      <w:marLeft w:val="0"/>
      <w:marRight w:val="0"/>
      <w:marTop w:val="0"/>
      <w:marBottom w:val="0"/>
      <w:divBdr>
        <w:top w:val="none" w:sz="0" w:space="0" w:color="auto"/>
        <w:left w:val="none" w:sz="0" w:space="0" w:color="auto"/>
        <w:bottom w:val="none" w:sz="0" w:space="0" w:color="auto"/>
        <w:right w:val="none" w:sz="0" w:space="0" w:color="auto"/>
      </w:divBdr>
    </w:div>
    <w:div w:id="505556162">
      <w:bodyDiv w:val="1"/>
      <w:marLeft w:val="0"/>
      <w:marRight w:val="0"/>
      <w:marTop w:val="0"/>
      <w:marBottom w:val="0"/>
      <w:divBdr>
        <w:top w:val="none" w:sz="0" w:space="0" w:color="auto"/>
        <w:left w:val="none" w:sz="0" w:space="0" w:color="auto"/>
        <w:bottom w:val="none" w:sz="0" w:space="0" w:color="auto"/>
        <w:right w:val="none" w:sz="0" w:space="0" w:color="auto"/>
      </w:divBdr>
    </w:div>
    <w:div w:id="540628526">
      <w:bodyDiv w:val="1"/>
      <w:marLeft w:val="0"/>
      <w:marRight w:val="0"/>
      <w:marTop w:val="0"/>
      <w:marBottom w:val="0"/>
      <w:divBdr>
        <w:top w:val="none" w:sz="0" w:space="0" w:color="auto"/>
        <w:left w:val="none" w:sz="0" w:space="0" w:color="auto"/>
        <w:bottom w:val="none" w:sz="0" w:space="0" w:color="auto"/>
        <w:right w:val="none" w:sz="0" w:space="0" w:color="auto"/>
      </w:divBdr>
    </w:div>
    <w:div w:id="565143209">
      <w:bodyDiv w:val="1"/>
      <w:marLeft w:val="0"/>
      <w:marRight w:val="0"/>
      <w:marTop w:val="0"/>
      <w:marBottom w:val="0"/>
      <w:divBdr>
        <w:top w:val="none" w:sz="0" w:space="0" w:color="auto"/>
        <w:left w:val="none" w:sz="0" w:space="0" w:color="auto"/>
        <w:bottom w:val="none" w:sz="0" w:space="0" w:color="auto"/>
        <w:right w:val="none" w:sz="0" w:space="0" w:color="auto"/>
      </w:divBdr>
    </w:div>
    <w:div w:id="642200890">
      <w:bodyDiv w:val="1"/>
      <w:marLeft w:val="0"/>
      <w:marRight w:val="0"/>
      <w:marTop w:val="0"/>
      <w:marBottom w:val="0"/>
      <w:divBdr>
        <w:top w:val="none" w:sz="0" w:space="0" w:color="auto"/>
        <w:left w:val="none" w:sz="0" w:space="0" w:color="auto"/>
        <w:bottom w:val="none" w:sz="0" w:space="0" w:color="auto"/>
        <w:right w:val="none" w:sz="0" w:space="0" w:color="auto"/>
      </w:divBdr>
    </w:div>
    <w:div w:id="673846539">
      <w:bodyDiv w:val="1"/>
      <w:marLeft w:val="0"/>
      <w:marRight w:val="0"/>
      <w:marTop w:val="0"/>
      <w:marBottom w:val="0"/>
      <w:divBdr>
        <w:top w:val="none" w:sz="0" w:space="0" w:color="auto"/>
        <w:left w:val="none" w:sz="0" w:space="0" w:color="auto"/>
        <w:bottom w:val="none" w:sz="0" w:space="0" w:color="auto"/>
        <w:right w:val="none" w:sz="0" w:space="0" w:color="auto"/>
      </w:divBdr>
    </w:div>
    <w:div w:id="791557934">
      <w:bodyDiv w:val="1"/>
      <w:marLeft w:val="0"/>
      <w:marRight w:val="0"/>
      <w:marTop w:val="0"/>
      <w:marBottom w:val="0"/>
      <w:divBdr>
        <w:top w:val="none" w:sz="0" w:space="0" w:color="auto"/>
        <w:left w:val="none" w:sz="0" w:space="0" w:color="auto"/>
        <w:bottom w:val="none" w:sz="0" w:space="0" w:color="auto"/>
        <w:right w:val="none" w:sz="0" w:space="0" w:color="auto"/>
      </w:divBdr>
    </w:div>
    <w:div w:id="813761217">
      <w:bodyDiv w:val="1"/>
      <w:marLeft w:val="0"/>
      <w:marRight w:val="0"/>
      <w:marTop w:val="0"/>
      <w:marBottom w:val="0"/>
      <w:divBdr>
        <w:top w:val="none" w:sz="0" w:space="0" w:color="auto"/>
        <w:left w:val="none" w:sz="0" w:space="0" w:color="auto"/>
        <w:bottom w:val="none" w:sz="0" w:space="0" w:color="auto"/>
        <w:right w:val="none" w:sz="0" w:space="0" w:color="auto"/>
      </w:divBdr>
    </w:div>
    <w:div w:id="910043517">
      <w:bodyDiv w:val="1"/>
      <w:marLeft w:val="0"/>
      <w:marRight w:val="0"/>
      <w:marTop w:val="0"/>
      <w:marBottom w:val="0"/>
      <w:divBdr>
        <w:top w:val="none" w:sz="0" w:space="0" w:color="auto"/>
        <w:left w:val="none" w:sz="0" w:space="0" w:color="auto"/>
        <w:bottom w:val="none" w:sz="0" w:space="0" w:color="auto"/>
        <w:right w:val="none" w:sz="0" w:space="0" w:color="auto"/>
      </w:divBdr>
    </w:div>
    <w:div w:id="963467762">
      <w:bodyDiv w:val="1"/>
      <w:marLeft w:val="0"/>
      <w:marRight w:val="0"/>
      <w:marTop w:val="0"/>
      <w:marBottom w:val="0"/>
      <w:divBdr>
        <w:top w:val="none" w:sz="0" w:space="0" w:color="auto"/>
        <w:left w:val="none" w:sz="0" w:space="0" w:color="auto"/>
        <w:bottom w:val="none" w:sz="0" w:space="0" w:color="auto"/>
        <w:right w:val="none" w:sz="0" w:space="0" w:color="auto"/>
      </w:divBdr>
    </w:div>
    <w:div w:id="964041766">
      <w:bodyDiv w:val="1"/>
      <w:marLeft w:val="0"/>
      <w:marRight w:val="0"/>
      <w:marTop w:val="0"/>
      <w:marBottom w:val="0"/>
      <w:divBdr>
        <w:top w:val="none" w:sz="0" w:space="0" w:color="auto"/>
        <w:left w:val="none" w:sz="0" w:space="0" w:color="auto"/>
        <w:bottom w:val="none" w:sz="0" w:space="0" w:color="auto"/>
        <w:right w:val="none" w:sz="0" w:space="0" w:color="auto"/>
      </w:divBdr>
    </w:div>
    <w:div w:id="996036660">
      <w:bodyDiv w:val="1"/>
      <w:marLeft w:val="0"/>
      <w:marRight w:val="0"/>
      <w:marTop w:val="0"/>
      <w:marBottom w:val="0"/>
      <w:divBdr>
        <w:top w:val="none" w:sz="0" w:space="0" w:color="auto"/>
        <w:left w:val="none" w:sz="0" w:space="0" w:color="auto"/>
        <w:bottom w:val="none" w:sz="0" w:space="0" w:color="auto"/>
        <w:right w:val="none" w:sz="0" w:space="0" w:color="auto"/>
      </w:divBdr>
    </w:div>
    <w:div w:id="1069614535">
      <w:bodyDiv w:val="1"/>
      <w:marLeft w:val="0"/>
      <w:marRight w:val="0"/>
      <w:marTop w:val="0"/>
      <w:marBottom w:val="0"/>
      <w:divBdr>
        <w:top w:val="none" w:sz="0" w:space="0" w:color="auto"/>
        <w:left w:val="none" w:sz="0" w:space="0" w:color="auto"/>
        <w:bottom w:val="none" w:sz="0" w:space="0" w:color="auto"/>
        <w:right w:val="none" w:sz="0" w:space="0" w:color="auto"/>
      </w:divBdr>
    </w:div>
    <w:div w:id="1132594360">
      <w:bodyDiv w:val="1"/>
      <w:marLeft w:val="0"/>
      <w:marRight w:val="0"/>
      <w:marTop w:val="0"/>
      <w:marBottom w:val="0"/>
      <w:divBdr>
        <w:top w:val="none" w:sz="0" w:space="0" w:color="auto"/>
        <w:left w:val="none" w:sz="0" w:space="0" w:color="auto"/>
        <w:bottom w:val="none" w:sz="0" w:space="0" w:color="auto"/>
        <w:right w:val="none" w:sz="0" w:space="0" w:color="auto"/>
      </w:divBdr>
    </w:div>
    <w:div w:id="1212421381">
      <w:bodyDiv w:val="1"/>
      <w:marLeft w:val="0"/>
      <w:marRight w:val="0"/>
      <w:marTop w:val="0"/>
      <w:marBottom w:val="0"/>
      <w:divBdr>
        <w:top w:val="none" w:sz="0" w:space="0" w:color="auto"/>
        <w:left w:val="none" w:sz="0" w:space="0" w:color="auto"/>
        <w:bottom w:val="none" w:sz="0" w:space="0" w:color="auto"/>
        <w:right w:val="none" w:sz="0" w:space="0" w:color="auto"/>
      </w:divBdr>
    </w:div>
    <w:div w:id="1263151704">
      <w:bodyDiv w:val="1"/>
      <w:marLeft w:val="0"/>
      <w:marRight w:val="0"/>
      <w:marTop w:val="0"/>
      <w:marBottom w:val="0"/>
      <w:divBdr>
        <w:top w:val="none" w:sz="0" w:space="0" w:color="auto"/>
        <w:left w:val="none" w:sz="0" w:space="0" w:color="auto"/>
        <w:bottom w:val="none" w:sz="0" w:space="0" w:color="auto"/>
        <w:right w:val="none" w:sz="0" w:space="0" w:color="auto"/>
      </w:divBdr>
    </w:div>
    <w:div w:id="1353994701">
      <w:bodyDiv w:val="1"/>
      <w:marLeft w:val="0"/>
      <w:marRight w:val="0"/>
      <w:marTop w:val="0"/>
      <w:marBottom w:val="0"/>
      <w:divBdr>
        <w:top w:val="none" w:sz="0" w:space="0" w:color="auto"/>
        <w:left w:val="none" w:sz="0" w:space="0" w:color="auto"/>
        <w:bottom w:val="none" w:sz="0" w:space="0" w:color="auto"/>
        <w:right w:val="none" w:sz="0" w:space="0" w:color="auto"/>
      </w:divBdr>
    </w:div>
    <w:div w:id="1403091873">
      <w:bodyDiv w:val="1"/>
      <w:marLeft w:val="0"/>
      <w:marRight w:val="0"/>
      <w:marTop w:val="0"/>
      <w:marBottom w:val="0"/>
      <w:divBdr>
        <w:top w:val="none" w:sz="0" w:space="0" w:color="auto"/>
        <w:left w:val="none" w:sz="0" w:space="0" w:color="auto"/>
        <w:bottom w:val="none" w:sz="0" w:space="0" w:color="auto"/>
        <w:right w:val="none" w:sz="0" w:space="0" w:color="auto"/>
      </w:divBdr>
    </w:div>
    <w:div w:id="1440299038">
      <w:bodyDiv w:val="1"/>
      <w:marLeft w:val="0"/>
      <w:marRight w:val="0"/>
      <w:marTop w:val="0"/>
      <w:marBottom w:val="0"/>
      <w:divBdr>
        <w:top w:val="none" w:sz="0" w:space="0" w:color="auto"/>
        <w:left w:val="none" w:sz="0" w:space="0" w:color="auto"/>
        <w:bottom w:val="none" w:sz="0" w:space="0" w:color="auto"/>
        <w:right w:val="none" w:sz="0" w:space="0" w:color="auto"/>
      </w:divBdr>
      <w:divsChild>
        <w:div w:id="930627497">
          <w:marLeft w:val="0"/>
          <w:marRight w:val="0"/>
          <w:marTop w:val="0"/>
          <w:marBottom w:val="0"/>
          <w:divBdr>
            <w:top w:val="none" w:sz="0" w:space="0" w:color="auto"/>
            <w:left w:val="none" w:sz="0" w:space="0" w:color="auto"/>
            <w:bottom w:val="none" w:sz="0" w:space="0" w:color="auto"/>
            <w:right w:val="none" w:sz="0" w:space="0" w:color="auto"/>
          </w:divBdr>
        </w:div>
      </w:divsChild>
    </w:div>
    <w:div w:id="1508057384">
      <w:bodyDiv w:val="1"/>
      <w:marLeft w:val="0"/>
      <w:marRight w:val="0"/>
      <w:marTop w:val="0"/>
      <w:marBottom w:val="0"/>
      <w:divBdr>
        <w:top w:val="none" w:sz="0" w:space="0" w:color="auto"/>
        <w:left w:val="none" w:sz="0" w:space="0" w:color="auto"/>
        <w:bottom w:val="none" w:sz="0" w:space="0" w:color="auto"/>
        <w:right w:val="none" w:sz="0" w:space="0" w:color="auto"/>
      </w:divBdr>
    </w:div>
    <w:div w:id="1523591937">
      <w:bodyDiv w:val="1"/>
      <w:marLeft w:val="0"/>
      <w:marRight w:val="0"/>
      <w:marTop w:val="0"/>
      <w:marBottom w:val="0"/>
      <w:divBdr>
        <w:top w:val="none" w:sz="0" w:space="0" w:color="auto"/>
        <w:left w:val="none" w:sz="0" w:space="0" w:color="auto"/>
        <w:bottom w:val="none" w:sz="0" w:space="0" w:color="auto"/>
        <w:right w:val="none" w:sz="0" w:space="0" w:color="auto"/>
      </w:divBdr>
    </w:div>
    <w:div w:id="1559628619">
      <w:bodyDiv w:val="1"/>
      <w:marLeft w:val="0"/>
      <w:marRight w:val="0"/>
      <w:marTop w:val="0"/>
      <w:marBottom w:val="0"/>
      <w:divBdr>
        <w:top w:val="none" w:sz="0" w:space="0" w:color="auto"/>
        <w:left w:val="none" w:sz="0" w:space="0" w:color="auto"/>
        <w:bottom w:val="none" w:sz="0" w:space="0" w:color="auto"/>
        <w:right w:val="none" w:sz="0" w:space="0" w:color="auto"/>
      </w:divBdr>
    </w:div>
    <w:div w:id="1673994397">
      <w:bodyDiv w:val="1"/>
      <w:marLeft w:val="0"/>
      <w:marRight w:val="0"/>
      <w:marTop w:val="0"/>
      <w:marBottom w:val="0"/>
      <w:divBdr>
        <w:top w:val="none" w:sz="0" w:space="0" w:color="auto"/>
        <w:left w:val="none" w:sz="0" w:space="0" w:color="auto"/>
        <w:bottom w:val="none" w:sz="0" w:space="0" w:color="auto"/>
        <w:right w:val="none" w:sz="0" w:space="0" w:color="auto"/>
      </w:divBdr>
    </w:div>
    <w:div w:id="1700010529">
      <w:bodyDiv w:val="1"/>
      <w:marLeft w:val="0"/>
      <w:marRight w:val="0"/>
      <w:marTop w:val="0"/>
      <w:marBottom w:val="0"/>
      <w:divBdr>
        <w:top w:val="none" w:sz="0" w:space="0" w:color="auto"/>
        <w:left w:val="none" w:sz="0" w:space="0" w:color="auto"/>
        <w:bottom w:val="none" w:sz="0" w:space="0" w:color="auto"/>
        <w:right w:val="none" w:sz="0" w:space="0" w:color="auto"/>
      </w:divBdr>
    </w:div>
    <w:div w:id="1737241634">
      <w:bodyDiv w:val="1"/>
      <w:marLeft w:val="0"/>
      <w:marRight w:val="0"/>
      <w:marTop w:val="0"/>
      <w:marBottom w:val="0"/>
      <w:divBdr>
        <w:top w:val="none" w:sz="0" w:space="0" w:color="auto"/>
        <w:left w:val="none" w:sz="0" w:space="0" w:color="auto"/>
        <w:bottom w:val="none" w:sz="0" w:space="0" w:color="auto"/>
        <w:right w:val="none" w:sz="0" w:space="0" w:color="auto"/>
      </w:divBdr>
    </w:div>
    <w:div w:id="1880512441">
      <w:bodyDiv w:val="1"/>
      <w:marLeft w:val="0"/>
      <w:marRight w:val="0"/>
      <w:marTop w:val="0"/>
      <w:marBottom w:val="0"/>
      <w:divBdr>
        <w:top w:val="none" w:sz="0" w:space="0" w:color="auto"/>
        <w:left w:val="none" w:sz="0" w:space="0" w:color="auto"/>
        <w:bottom w:val="none" w:sz="0" w:space="0" w:color="auto"/>
        <w:right w:val="none" w:sz="0" w:space="0" w:color="auto"/>
      </w:divBdr>
    </w:div>
    <w:div w:id="2029091068">
      <w:bodyDiv w:val="1"/>
      <w:marLeft w:val="0"/>
      <w:marRight w:val="0"/>
      <w:marTop w:val="0"/>
      <w:marBottom w:val="0"/>
      <w:divBdr>
        <w:top w:val="none" w:sz="0" w:space="0" w:color="auto"/>
        <w:left w:val="none" w:sz="0" w:space="0" w:color="auto"/>
        <w:bottom w:val="none" w:sz="0" w:space="0" w:color="auto"/>
        <w:right w:val="none" w:sz="0" w:space="0" w:color="auto"/>
      </w:divBdr>
    </w:div>
    <w:div w:id="2058971772">
      <w:bodyDiv w:val="1"/>
      <w:marLeft w:val="0"/>
      <w:marRight w:val="0"/>
      <w:marTop w:val="0"/>
      <w:marBottom w:val="0"/>
      <w:divBdr>
        <w:top w:val="none" w:sz="0" w:space="0" w:color="auto"/>
        <w:left w:val="none" w:sz="0" w:space="0" w:color="auto"/>
        <w:bottom w:val="none" w:sz="0" w:space="0" w:color="auto"/>
        <w:right w:val="none" w:sz="0" w:space="0" w:color="auto"/>
      </w:divBdr>
    </w:div>
    <w:div w:id="2090492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nislav.Babuk\Downloads\Letterhead%20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68989a-cfc4-4a02-8439-39b0307deefd">
      <Terms xmlns="http://schemas.microsoft.com/office/infopath/2007/PartnerControls"/>
    </lcf76f155ced4ddcb4097134ff3c332f>
    <TaxCatchAll xmlns="8f5b340d-d124-4340-a8a7-560b426ed69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1D659BD5660A45B0E8E86A161FE968" ma:contentTypeVersion="16" ma:contentTypeDescription="Create a new document." ma:contentTypeScope="" ma:versionID="4643390de45dc1884779d7182e949e10">
  <xsd:schema xmlns:xsd="http://www.w3.org/2001/XMLSchema" xmlns:xs="http://www.w3.org/2001/XMLSchema" xmlns:p="http://schemas.microsoft.com/office/2006/metadata/properties" xmlns:ns2="6c68989a-cfc4-4a02-8439-39b0307deefd" xmlns:ns3="d947ce1d-beda-4eb5-8343-e37e5fe87690" xmlns:ns4="8f5b340d-d124-4340-a8a7-560b426ed692" targetNamespace="http://schemas.microsoft.com/office/2006/metadata/properties" ma:root="true" ma:fieldsID="16ff556bc6af0af056b3385bfc358eed" ns2:_="" ns3:_="" ns4:_="">
    <xsd:import namespace="6c68989a-cfc4-4a02-8439-39b0307deefd"/>
    <xsd:import namespace="d947ce1d-beda-4eb5-8343-e37e5fe87690"/>
    <xsd:import namespace="8f5b340d-d124-4340-a8a7-560b426ed69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8989a-cfc4-4a02-8439-39b0307dee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79afa94-9a69-4bfd-bbec-e2a1a34c6d30"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47ce1d-beda-4eb5-8343-e37e5fe876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5b340d-d124-4340-a8a7-560b426ed692"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32d01f23-d6e1-4520-b7ff-db17f5e4f4ad}" ma:internalName="TaxCatchAll" ma:showField="CatchAllData" ma:web="d947ce1d-beda-4eb5-8343-e37e5fe876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3501FD-2273-4B1A-88EF-D1D2953B6F00}">
  <ds:schemaRefs>
    <ds:schemaRef ds:uri="http://schemas.microsoft.com/office/2006/metadata/properties"/>
    <ds:schemaRef ds:uri="http://schemas.microsoft.com/office/infopath/2007/PartnerControls"/>
    <ds:schemaRef ds:uri="6c68989a-cfc4-4a02-8439-39b0307deefd"/>
    <ds:schemaRef ds:uri="8f5b340d-d124-4340-a8a7-560b426ed692"/>
  </ds:schemaRefs>
</ds:datastoreItem>
</file>

<file path=customXml/itemProps2.xml><?xml version="1.0" encoding="utf-8"?>
<ds:datastoreItem xmlns:ds="http://schemas.openxmlformats.org/officeDocument/2006/customXml" ds:itemID="{3E1703F7-AC86-8541-BCFD-EB9EA9669C28}">
  <ds:schemaRefs>
    <ds:schemaRef ds:uri="http://schemas.openxmlformats.org/officeDocument/2006/bibliography"/>
  </ds:schemaRefs>
</ds:datastoreItem>
</file>

<file path=customXml/itemProps3.xml><?xml version="1.0" encoding="utf-8"?>
<ds:datastoreItem xmlns:ds="http://schemas.openxmlformats.org/officeDocument/2006/customXml" ds:itemID="{7723C28F-5AA6-439D-B148-290FE11E6BD1}">
  <ds:schemaRefs>
    <ds:schemaRef ds:uri="http://schemas.microsoft.com/sharepoint/v3/contenttype/forms"/>
  </ds:schemaRefs>
</ds:datastoreItem>
</file>

<file path=customXml/itemProps4.xml><?xml version="1.0" encoding="utf-8"?>
<ds:datastoreItem xmlns:ds="http://schemas.openxmlformats.org/officeDocument/2006/customXml" ds:itemID="{483D979A-6AB8-4F68-8254-3A8CEA62A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8989a-cfc4-4a02-8439-39b0307deefd"/>
    <ds:schemaRef ds:uri="d947ce1d-beda-4eb5-8343-e37e5fe87690"/>
    <ds:schemaRef ds:uri="8f5b340d-d124-4340-a8a7-560b426ed6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Letterhead B</Template>
  <TotalTime>3</TotalTime>
  <Pages>21</Pages>
  <Words>3248</Words>
  <Characters>18515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DAQ</Company>
  <LinksUpToDate>false</LinksUpToDate>
  <CharactersWithSpaces>21720</CharactersWithSpaces>
  <SharedDoc>false</SharedDoc>
  <HLinks>
    <vt:vector size="18" baseType="variant">
      <vt:variant>
        <vt:i4>3866745</vt:i4>
      </vt:variant>
      <vt:variant>
        <vt:i4>6</vt:i4>
      </vt:variant>
      <vt:variant>
        <vt:i4>0</vt:i4>
      </vt:variant>
      <vt:variant>
        <vt:i4>5</vt:i4>
      </vt:variant>
      <vt:variant>
        <vt:lpwstr>http://www.rembros.com/</vt:lpwstr>
      </vt:variant>
      <vt:variant>
        <vt:lpwstr/>
      </vt:variant>
      <vt:variant>
        <vt:i4>1245244</vt:i4>
      </vt:variant>
      <vt:variant>
        <vt:i4>3</vt:i4>
      </vt:variant>
      <vt:variant>
        <vt:i4>0</vt:i4>
      </vt:variant>
      <vt:variant>
        <vt:i4>5</vt:i4>
      </vt:variant>
      <vt:variant>
        <vt:lpwstr>mailto:contacts@rembros.com</vt:lpwstr>
      </vt:variant>
      <vt:variant>
        <vt:lpwstr/>
      </vt:variant>
      <vt:variant>
        <vt:i4>2687075</vt:i4>
      </vt:variant>
      <vt:variant>
        <vt:i4>0</vt:i4>
      </vt:variant>
      <vt:variant>
        <vt:i4>0</vt:i4>
      </vt:variant>
      <vt:variant>
        <vt:i4>5</vt:i4>
      </vt:variant>
      <vt:variant>
        <vt:lpwstr>http://www.rembros.com/Default.aspx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Babuk</dc:creator>
  <cp:keywords/>
  <dc:description/>
  <cp:lastModifiedBy>Stanislav Babuk</cp:lastModifiedBy>
  <cp:revision>6</cp:revision>
  <cp:lastPrinted>2025-08-13T12:45:00Z</cp:lastPrinted>
  <dcterms:created xsi:type="dcterms:W3CDTF">2025-08-13T14:39:00Z</dcterms:created>
  <dcterms:modified xsi:type="dcterms:W3CDTF">2025-08-13T14:42:00Z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0x010100B41D659BD5660A45B0E8E86A161FE968</vt:lpwstr>
  </property>
</Properties>
</file>
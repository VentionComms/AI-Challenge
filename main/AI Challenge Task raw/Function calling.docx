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1533E91D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> </w:t>
      </w:r>
    </w:p>
    <w:p w14:paraId="0382A88C" w14:textId="77777777" w:rsidR="00F640EE" w:rsidRPr="00F640EE" w:rsidRDefault="00F640EE" w:rsidP="00F640EE">
      <w:r w:rsidRPr="00F640EE">
        <w:t>Give models access to new functionality and data they can use to follow instructions and respond to prompts. </w:t>
      </w:r>
    </w:p>
    <w:p w14:paraId="4688C060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 xml:space="preserve"> (also known as </w:t>
      </w:r>
      <w:r w:rsidRPr="00F640EE">
        <w:rPr>
          <w:b/>
          <w:bCs/>
        </w:rPr>
        <w:t>tool calling</w:t>
      </w:r>
      <w:r w:rsidRPr="00F640EE">
        <w:t xml:space="preserve">) provides a powerful and flexible way for </w:t>
      </w:r>
      <w:proofErr w:type="spellStart"/>
      <w:r w:rsidRPr="00F640EE">
        <w:t>OpenAI</w:t>
      </w:r>
      <w:proofErr w:type="spellEnd"/>
      <w:r w:rsidRPr="00F640EE">
        <w:t xml:space="preserve"> models to interface with external systems and access data outside their training data. This guide shows how you can connect a model to data and actions provided by your application. We'll show how to use function tools (defined by a JSON schema) and custom tools which work with free form text inputs and outputs. </w:t>
      </w:r>
    </w:p>
    <w:p w14:paraId="07490197" w14:textId="77777777" w:rsidR="00F640EE" w:rsidRPr="00F640EE" w:rsidRDefault="00F640EE" w:rsidP="00F640EE">
      <w:r w:rsidRPr="00F640EE">
        <w:rPr>
          <w:b/>
          <w:bCs/>
        </w:rPr>
        <w:t>How it works</w:t>
      </w:r>
      <w:r w:rsidRPr="00F640EE">
        <w:t> </w:t>
      </w:r>
    </w:p>
    <w:p w14:paraId="16CEA1C0" w14:textId="77777777" w:rsidR="00F640EE" w:rsidRPr="00F640EE" w:rsidRDefault="00F640EE" w:rsidP="00F640EE">
      <w:r w:rsidRPr="00F640EE">
        <w:t>Let's begin by understanding a few key terms about tool calling. After we have a shared vocabulary for tool calling, we'll show you how it's done with some practical examples. </w:t>
      </w:r>
    </w:p>
    <w:p w14:paraId="101FF674" w14:textId="77777777" w:rsidR="00F640EE" w:rsidRPr="00F640EE" w:rsidRDefault="00F640EE" w:rsidP="00F640EE">
      <w:r w:rsidRPr="00F640EE">
        <w:t>Tools - functionality we give the model </w:t>
      </w:r>
    </w:p>
    <w:p w14:paraId="353E805B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</w:t>
      </w:r>
      <w:r w:rsidRPr="00F640EE">
        <w:t xml:space="preserve"> or </w:t>
      </w:r>
      <w:r w:rsidRPr="00F640EE">
        <w:rPr>
          <w:b/>
          <w:bCs/>
        </w:rPr>
        <w:t>tool</w:t>
      </w:r>
      <w:r w:rsidRPr="00F640EE">
        <w:t xml:space="preserve"> refers in the abstract to a piece of functionality that we tell the model it has access to. As a model generates a response to a prompt, it may decide that it needs data or functionality provided by a tool to follow the prompt's instructions. </w:t>
      </w:r>
    </w:p>
    <w:p w14:paraId="39CEF016" w14:textId="77777777" w:rsidR="00F640EE" w:rsidRPr="00F640EE" w:rsidRDefault="00F640EE" w:rsidP="00F640EE">
      <w:r w:rsidRPr="00F640EE">
        <w:t>You could give the model access to tools that: </w:t>
      </w:r>
    </w:p>
    <w:p w14:paraId="52DD4B57" w14:textId="77777777" w:rsidR="00F640EE" w:rsidRPr="00F640EE" w:rsidRDefault="00F640EE" w:rsidP="00011106">
      <w:pPr>
        <w:numPr>
          <w:ilvl w:val="0"/>
          <w:numId w:val="1"/>
        </w:numPr>
      </w:pPr>
      <w:r w:rsidRPr="00F640EE">
        <w:t>Get today's weather for a location </w:t>
      </w:r>
    </w:p>
    <w:p w14:paraId="0EA03029" w14:textId="77777777" w:rsidR="00F640EE" w:rsidRPr="00F640EE" w:rsidRDefault="00F640EE" w:rsidP="00011106">
      <w:pPr>
        <w:numPr>
          <w:ilvl w:val="0"/>
          <w:numId w:val="2"/>
        </w:numPr>
      </w:pPr>
      <w:r w:rsidRPr="00F640EE">
        <w:t>Access account details for a given user ID </w:t>
      </w:r>
    </w:p>
    <w:p w14:paraId="3264496C" w14:textId="77777777" w:rsidR="00F640EE" w:rsidRPr="00F640EE" w:rsidRDefault="00F640EE" w:rsidP="00011106">
      <w:pPr>
        <w:numPr>
          <w:ilvl w:val="0"/>
          <w:numId w:val="3"/>
        </w:numPr>
      </w:pPr>
      <w:r w:rsidRPr="00F640EE">
        <w:t>Issue refunds for a lost order </w:t>
      </w:r>
    </w:p>
    <w:p w14:paraId="4C61745F" w14:textId="77777777" w:rsidR="00F640EE" w:rsidRPr="00F640EE" w:rsidRDefault="00F640EE" w:rsidP="00F640EE">
      <w:r w:rsidRPr="00F640EE">
        <w:t xml:space="preserve">Or anything else you'd like the model to be able to know or do as it </w:t>
      </w:r>
      <w:proofErr w:type="gramStart"/>
      <w:r w:rsidRPr="00F640EE">
        <w:t>responds</w:t>
      </w:r>
      <w:proofErr w:type="gramEnd"/>
      <w:r w:rsidRPr="00F640EE">
        <w:t xml:space="preserve"> to a prompt. </w:t>
      </w:r>
    </w:p>
    <w:p w14:paraId="51BA4CEF" w14:textId="77777777" w:rsidR="00F640EE" w:rsidRPr="00F640EE" w:rsidRDefault="00F640EE" w:rsidP="00F640EE">
      <w:r w:rsidRPr="00F640EE">
        <w:t xml:space="preserve">When we make an API request to the model with a prompt, we can include a list of tools the model could consider using. For example, if we wanted the </w:t>
      </w:r>
      <w:r w:rsidRPr="00F640EE">
        <w:lastRenderedPageBreak/>
        <w:t xml:space="preserve">model to be able to answer questions about the current weather somewhere in the world, we might give it access to a </w:t>
      </w:r>
      <w:proofErr w:type="spellStart"/>
      <w:r w:rsidRPr="00F640EE">
        <w:t>get_weather</w:t>
      </w:r>
      <w:proofErr w:type="spellEnd"/>
      <w:r w:rsidRPr="00F640EE">
        <w:t xml:space="preserve"> tool that takes location as an argument. </w:t>
      </w:r>
    </w:p>
    <w:p w14:paraId="7326404B" w14:textId="77777777" w:rsidR="00F640EE" w:rsidRPr="00F640EE" w:rsidRDefault="00F640EE" w:rsidP="00F640EE">
      <w:r w:rsidRPr="00F640EE">
        <w:t>Tool calls - requests from the model to use tools </w:t>
      </w:r>
    </w:p>
    <w:p w14:paraId="1D7D646D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</w:t>
      </w:r>
      <w:r w:rsidRPr="00F640EE">
        <w:t xml:space="preserve"> or </w:t>
      </w:r>
      <w:r w:rsidRPr="00F640EE">
        <w:rPr>
          <w:b/>
          <w:bCs/>
        </w:rPr>
        <w:t>tool call</w:t>
      </w:r>
      <w:r w:rsidRPr="00F640EE">
        <w:t xml:space="preserve"> refers to a special kind of response we can get from the model if it examines a prompt, and then determines that in order to follow the instructions in the prompt, it needs to call one of the tools we made available to it. </w:t>
      </w:r>
    </w:p>
    <w:p w14:paraId="6E8261B7" w14:textId="77777777" w:rsidR="00F640EE" w:rsidRPr="00F640EE" w:rsidRDefault="00F640EE" w:rsidP="00F640EE">
      <w:r w:rsidRPr="00F640EE">
        <w:t xml:space="preserve">If the model receives a prompt like "what is the weather in Paris?" in an API request, it could respond to that prompt with a tool call for the </w:t>
      </w:r>
      <w:proofErr w:type="spellStart"/>
      <w:r w:rsidRPr="00F640EE">
        <w:t>get_weather</w:t>
      </w:r>
      <w:proofErr w:type="spellEnd"/>
      <w:r w:rsidRPr="00F640EE">
        <w:t xml:space="preserve"> tool, with Paris as the location argument. </w:t>
      </w:r>
    </w:p>
    <w:p w14:paraId="1AEBAB8F" w14:textId="77777777" w:rsidR="00F640EE" w:rsidRPr="00F640EE" w:rsidRDefault="00F640EE" w:rsidP="00F640EE">
      <w:r w:rsidRPr="00F640EE">
        <w:t>Tool call outputs - output we generate for the model </w:t>
      </w:r>
    </w:p>
    <w:p w14:paraId="5E214D03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 output</w:t>
      </w:r>
      <w:r w:rsidRPr="00F640EE">
        <w:t xml:space="preserve"> or </w:t>
      </w:r>
      <w:r w:rsidRPr="00F640EE">
        <w:rPr>
          <w:b/>
          <w:bCs/>
        </w:rPr>
        <w:t>tool call output</w:t>
      </w:r>
      <w:r w:rsidRPr="00F640EE">
        <w:t xml:space="preserve"> refers to the response a tool generates using the input from a model's tool call. The tool call output can either be structured JSON or plain text, and it should contain a reference to a specific model tool call (referenced by </w:t>
      </w:r>
      <w:proofErr w:type="spellStart"/>
      <w:r w:rsidRPr="00F640EE">
        <w:t>call_id</w:t>
      </w:r>
      <w:proofErr w:type="spellEnd"/>
      <w:r w:rsidRPr="00F640EE">
        <w:t xml:space="preserve"> in the examples to come). </w:t>
      </w:r>
    </w:p>
    <w:p w14:paraId="3E94518B" w14:textId="77777777" w:rsidR="00F640EE" w:rsidRPr="00F640EE" w:rsidRDefault="00F640EE" w:rsidP="00F640EE">
      <w:r w:rsidRPr="00F640EE">
        <w:t>To complete our weather example: </w:t>
      </w:r>
    </w:p>
    <w:p w14:paraId="5B091916" w14:textId="77777777" w:rsidR="00F640EE" w:rsidRPr="00F640EE" w:rsidRDefault="00F640EE" w:rsidP="00011106">
      <w:pPr>
        <w:numPr>
          <w:ilvl w:val="0"/>
          <w:numId w:val="4"/>
        </w:numPr>
      </w:pPr>
      <w:r w:rsidRPr="00F640EE">
        <w:t xml:space="preserve">The model has access to a </w:t>
      </w:r>
      <w:proofErr w:type="spellStart"/>
      <w:r w:rsidRPr="00F640EE">
        <w:t>get_weather</w:t>
      </w:r>
      <w:proofErr w:type="spellEnd"/>
      <w:r w:rsidRPr="00F640EE">
        <w:t xml:space="preserve"> </w:t>
      </w:r>
      <w:r w:rsidRPr="00F640EE">
        <w:rPr>
          <w:b/>
          <w:bCs/>
        </w:rPr>
        <w:t>tool</w:t>
      </w:r>
      <w:r w:rsidRPr="00F640EE">
        <w:t xml:space="preserve"> that takes location as an argument. </w:t>
      </w:r>
    </w:p>
    <w:p w14:paraId="071447CC" w14:textId="77777777" w:rsidR="00F640EE" w:rsidRPr="00F640EE" w:rsidRDefault="00F640EE" w:rsidP="00011106">
      <w:pPr>
        <w:numPr>
          <w:ilvl w:val="0"/>
          <w:numId w:val="5"/>
        </w:numPr>
      </w:pPr>
      <w:r w:rsidRPr="00F640EE">
        <w:t xml:space="preserve">In response to a prompt like "what's the weather in Paris?" the model returns a </w:t>
      </w:r>
      <w:r w:rsidRPr="00F640EE">
        <w:rPr>
          <w:b/>
          <w:bCs/>
        </w:rPr>
        <w:t>tool call</w:t>
      </w:r>
      <w:r w:rsidRPr="00F640EE">
        <w:t xml:space="preserve"> that contains a location argument with a value of Paris </w:t>
      </w:r>
    </w:p>
    <w:p w14:paraId="301318AE" w14:textId="77777777" w:rsidR="00F640EE" w:rsidRPr="00F640EE" w:rsidRDefault="00F640EE" w:rsidP="00011106">
      <w:pPr>
        <w:numPr>
          <w:ilvl w:val="0"/>
          <w:numId w:val="6"/>
        </w:numPr>
      </w:pPr>
      <w:r w:rsidRPr="00F640EE">
        <w:t xml:space="preserve">Our </w:t>
      </w:r>
      <w:r w:rsidRPr="00F640EE">
        <w:rPr>
          <w:b/>
          <w:bCs/>
        </w:rPr>
        <w:t>tool call output</w:t>
      </w:r>
      <w:r w:rsidRPr="00F640EE">
        <w:t xml:space="preserve"> might be a JSON structure like {"temperature": "25", "unit": "C"}, indicating a current temperature of 25 degrees. </w:t>
      </w:r>
    </w:p>
    <w:p w14:paraId="67A68E32" w14:textId="77777777" w:rsidR="00F640EE" w:rsidRPr="00F640EE" w:rsidRDefault="00F640EE" w:rsidP="00F640EE">
      <w:r w:rsidRPr="00F640EE">
        <w:t>We then send all of the tool definition, the original prompt, the model's tool call, and the tool call output back to the model to finally receive a text response like: </w:t>
      </w:r>
    </w:p>
    <w:p w14:paraId="7BA9FCD6" w14:textId="77777777" w:rsidR="00F640EE" w:rsidRPr="00F640EE" w:rsidRDefault="00F640EE" w:rsidP="00F640EE">
      <w:r w:rsidRPr="00F640EE">
        <w:t>The weather in Paris today is 25C. </w:t>
      </w:r>
      <w:r w:rsidRPr="00F640EE">
        <w:br/>
        <w:t> </w:t>
      </w:r>
    </w:p>
    <w:p w14:paraId="4355946E" w14:textId="77777777" w:rsidR="00F640EE" w:rsidRPr="00F640EE" w:rsidRDefault="00F640EE" w:rsidP="00F640EE">
      <w:r w:rsidRPr="00F640EE">
        <w:t>Functions versus tools </w:t>
      </w:r>
    </w:p>
    <w:p w14:paraId="452C0F03" w14:textId="77777777" w:rsidR="00F640EE" w:rsidRPr="00F640EE" w:rsidRDefault="00F640EE" w:rsidP="00011106">
      <w:pPr>
        <w:numPr>
          <w:ilvl w:val="0"/>
          <w:numId w:val="7"/>
        </w:numPr>
      </w:pPr>
      <w:r w:rsidRPr="00F640EE">
        <w:lastRenderedPageBreak/>
        <w:t>A function is a specific kind of tool, defined by a JSON schema. A function definition allows the model to pass data to your application, where your code can access data or take actions suggested by the model. </w:t>
      </w:r>
    </w:p>
    <w:p w14:paraId="4648B1C4" w14:textId="77777777" w:rsidR="00F640EE" w:rsidRPr="00F640EE" w:rsidRDefault="00F640EE" w:rsidP="00011106">
      <w:pPr>
        <w:numPr>
          <w:ilvl w:val="0"/>
          <w:numId w:val="8"/>
        </w:numPr>
      </w:pPr>
      <w:r w:rsidRPr="00F640EE">
        <w:t>In addition to function tools, there are custom tools (described in this guide) that work with free text inputs and outputs. </w:t>
      </w:r>
    </w:p>
    <w:p w14:paraId="6DD89793" w14:textId="74D5421F" w:rsidR="00F640EE" w:rsidRPr="00F640EE" w:rsidRDefault="00F640EE" w:rsidP="00011106">
      <w:pPr>
        <w:numPr>
          <w:ilvl w:val="0"/>
          <w:numId w:val="9"/>
        </w:numPr>
      </w:pPr>
      <w:r w:rsidRPr="00F640EE">
        <w:t xml:space="preserve">There are also </w:t>
      </w:r>
      <w:hyperlink r:id="rId11" w:tgtFrame="_blank" w:history="1">
        <w:r w:rsidRPr="00F640EE">
          <w:rPr>
            <w:rStyle w:val="Hyperlink"/>
          </w:rPr>
          <w:t>built-in tools</w:t>
        </w:r>
      </w:hyperlink>
      <w:r w:rsidRPr="00F640EE">
        <w:t xml:space="preserve"> that are part of the </w:t>
      </w:r>
      <w:proofErr w:type="spellStart"/>
      <w:r w:rsidRPr="00F640EE">
        <w:t>OpenAI</w:t>
      </w:r>
      <w:proofErr w:type="spellEnd"/>
      <w:r w:rsidRPr="00F640EE">
        <w:t xml:space="preserve"> platform. These tools enable the model to </w:t>
      </w:r>
      <w:hyperlink r:id="rId12" w:tgtFrame="_blank" w:history="1">
        <w:r w:rsidRPr="00F640EE">
          <w:rPr>
            <w:rStyle w:val="Hyperlink"/>
          </w:rPr>
          <w:t>search the web</w:t>
        </w:r>
      </w:hyperlink>
      <w:r w:rsidRPr="00F640EE">
        <w:t xml:space="preserve">, </w:t>
      </w:r>
      <w:hyperlink r:id="rId13" w:tgtFrame="_blank" w:history="1">
        <w:r w:rsidRPr="00F640EE">
          <w:rPr>
            <w:rStyle w:val="Hyperlink"/>
          </w:rPr>
          <w:t>execute code</w:t>
        </w:r>
      </w:hyperlink>
      <w:r w:rsidRPr="00F640EE">
        <w:t xml:space="preserve">, access the functionality of an </w:t>
      </w:r>
      <w:hyperlink r:id="rId14" w:tgtFrame="_blank" w:history="1">
        <w:r w:rsidRPr="00F640EE">
          <w:rPr>
            <w:rStyle w:val="Hyperlink"/>
          </w:rPr>
          <w:t>MCP server</w:t>
        </w:r>
      </w:hyperlink>
      <w:r w:rsidRPr="00F640EE">
        <w:t>, and more</w:t>
      </w:r>
      <w:r w:rsidR="00B81A9C">
        <w:t xml:space="preserve"> </w:t>
      </w:r>
      <w:r w:rsidR="00B81A9C" w:rsidRPr="00B81A9C">
        <w:rPr>
          <w:sz w:val="16"/>
          <w:szCs w:val="16"/>
        </w:rPr>
        <w:t>(if you’re having difficulties with the links, click here)</w:t>
      </w:r>
      <w:r w:rsidRPr="00F640EE">
        <w:t>. </w:t>
      </w:r>
    </w:p>
    <w:p w14:paraId="293BC768" w14:textId="77777777" w:rsidR="00F640EE" w:rsidRPr="00F640EE" w:rsidRDefault="00F640EE" w:rsidP="00F640EE">
      <w:r w:rsidRPr="00F640EE">
        <w:rPr>
          <w:b/>
          <w:bCs/>
        </w:rPr>
        <w:t>The tool calling flow</w:t>
      </w:r>
      <w:r w:rsidRPr="00F640EE">
        <w:t> </w:t>
      </w:r>
    </w:p>
    <w:p w14:paraId="755DB4EC" w14:textId="77777777" w:rsidR="00F640EE" w:rsidRPr="00F640EE" w:rsidRDefault="00F640EE" w:rsidP="00F640EE">
      <w:r w:rsidRPr="00F640EE">
        <w:t xml:space="preserve">Tool calling is a multi-step conversation between your application and a model via the </w:t>
      </w:r>
      <w:proofErr w:type="spellStart"/>
      <w:r w:rsidRPr="00F640EE">
        <w:t>OpenAI</w:t>
      </w:r>
      <w:proofErr w:type="spellEnd"/>
      <w:r w:rsidRPr="00F640EE">
        <w:t xml:space="preserve"> API. The tool calling flow has five high level steps: </w:t>
      </w:r>
    </w:p>
    <w:p w14:paraId="26F2C144" w14:textId="77777777" w:rsidR="00F640EE" w:rsidRPr="00F640EE" w:rsidRDefault="00F640EE" w:rsidP="00011106">
      <w:pPr>
        <w:numPr>
          <w:ilvl w:val="0"/>
          <w:numId w:val="10"/>
        </w:numPr>
      </w:pPr>
      <w:r w:rsidRPr="00F640EE">
        <w:t>Make a request to the model with tools it could call </w:t>
      </w:r>
    </w:p>
    <w:p w14:paraId="49ED072C" w14:textId="77777777" w:rsidR="00F640EE" w:rsidRPr="00F640EE" w:rsidRDefault="00F640EE" w:rsidP="00011106">
      <w:pPr>
        <w:numPr>
          <w:ilvl w:val="0"/>
          <w:numId w:val="11"/>
        </w:numPr>
      </w:pPr>
      <w:r w:rsidRPr="00F640EE">
        <w:t>Receive a tool call from the model </w:t>
      </w:r>
    </w:p>
    <w:p w14:paraId="2539090A" w14:textId="77777777" w:rsidR="00F640EE" w:rsidRPr="00F640EE" w:rsidRDefault="00F640EE" w:rsidP="00011106">
      <w:pPr>
        <w:numPr>
          <w:ilvl w:val="0"/>
          <w:numId w:val="12"/>
        </w:numPr>
      </w:pPr>
      <w:r w:rsidRPr="00F640EE">
        <w:t>Execute code on the application side with input from the tool call </w:t>
      </w:r>
    </w:p>
    <w:p w14:paraId="181C873F" w14:textId="77777777" w:rsidR="00F640EE" w:rsidRPr="00F640EE" w:rsidRDefault="00F640EE" w:rsidP="00011106">
      <w:pPr>
        <w:numPr>
          <w:ilvl w:val="0"/>
          <w:numId w:val="13"/>
        </w:numPr>
      </w:pPr>
      <w:r w:rsidRPr="00F640EE">
        <w:t>Make a second request to the model with the tool output </w:t>
      </w:r>
    </w:p>
    <w:p w14:paraId="197D41B9" w14:textId="77777777" w:rsidR="00F640EE" w:rsidRPr="00F640EE" w:rsidRDefault="00F640EE" w:rsidP="00011106">
      <w:pPr>
        <w:numPr>
          <w:ilvl w:val="0"/>
          <w:numId w:val="14"/>
        </w:numPr>
      </w:pPr>
      <w:r w:rsidRPr="00F640EE">
        <w:t>Receive a final response from the model (or more tool calls) </w:t>
      </w:r>
    </w:p>
    <w:p w14:paraId="748C4D6B" w14:textId="233F7FBC" w:rsidR="00753979" w:rsidRPr="0077466F" w:rsidRDefault="00753979" w:rsidP="0077466F"/>
    <w:sectPr w:rsidR="00753979" w:rsidRPr="0077466F" w:rsidSect="00EB4DCC">
      <w:footerReference w:type="default" r:id="rId15"/>
      <w:headerReference w:type="first" r:id="rId16"/>
      <w:footerReference w:type="first" r:id="rId17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91450" w14:textId="77777777" w:rsidR="00053961" w:rsidRDefault="00053961" w:rsidP="0077466F">
      <w:r>
        <w:separator/>
      </w:r>
    </w:p>
  </w:endnote>
  <w:endnote w:type="continuationSeparator" w:id="0">
    <w:p w14:paraId="433A9A25" w14:textId="77777777" w:rsidR="00053961" w:rsidRDefault="00053961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5DA2B580-280B-40C3-BE9D-71B1055AB88C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BBC943D8-E1A7-416D-B04D-33875C7E48A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F4D04AD7-1C8A-42EB-8602-460766B5CB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CAE2" w14:textId="77777777" w:rsidR="00053961" w:rsidRDefault="00053961" w:rsidP="0077466F">
      <w:r>
        <w:separator/>
      </w:r>
    </w:p>
  </w:footnote>
  <w:footnote w:type="continuationSeparator" w:id="0">
    <w:p w14:paraId="06E17465" w14:textId="77777777" w:rsidR="00053961" w:rsidRDefault="00053961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F2B"/>
    <w:multiLevelType w:val="multilevel"/>
    <w:tmpl w:val="6C1609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66436"/>
    <w:multiLevelType w:val="multilevel"/>
    <w:tmpl w:val="8AC8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C6148D"/>
    <w:multiLevelType w:val="multilevel"/>
    <w:tmpl w:val="0DBE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52536"/>
    <w:multiLevelType w:val="multilevel"/>
    <w:tmpl w:val="73CE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EE51A7"/>
    <w:multiLevelType w:val="multilevel"/>
    <w:tmpl w:val="7858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DE0821"/>
    <w:multiLevelType w:val="multilevel"/>
    <w:tmpl w:val="F708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B60C24"/>
    <w:multiLevelType w:val="multilevel"/>
    <w:tmpl w:val="FE4445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BB6A97"/>
    <w:multiLevelType w:val="multilevel"/>
    <w:tmpl w:val="C2C6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D4227F"/>
    <w:multiLevelType w:val="multilevel"/>
    <w:tmpl w:val="14E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565856"/>
    <w:multiLevelType w:val="multilevel"/>
    <w:tmpl w:val="56F465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C12E9E"/>
    <w:multiLevelType w:val="multilevel"/>
    <w:tmpl w:val="373C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A72A1F"/>
    <w:multiLevelType w:val="multilevel"/>
    <w:tmpl w:val="5FAE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3777A7"/>
    <w:multiLevelType w:val="multilevel"/>
    <w:tmpl w:val="4166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FD1E30"/>
    <w:multiLevelType w:val="multilevel"/>
    <w:tmpl w:val="C382D3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4"/>
  </w:num>
  <w:num w:numId="5">
    <w:abstractNumId w:val="12"/>
  </w:num>
  <w:num w:numId="6">
    <w:abstractNumId w:val="3"/>
  </w:num>
  <w:num w:numId="7">
    <w:abstractNumId w:val="10"/>
  </w:num>
  <w:num w:numId="8">
    <w:abstractNumId w:val="8"/>
  </w:num>
  <w:num w:numId="9">
    <w:abstractNumId w:val="1"/>
  </w:num>
  <w:num w:numId="10">
    <w:abstractNumId w:val="2"/>
  </w:num>
  <w:num w:numId="11">
    <w:abstractNumId w:val="6"/>
  </w:num>
  <w:num w:numId="12">
    <w:abstractNumId w:val="9"/>
  </w:num>
  <w:num w:numId="13">
    <w:abstractNumId w:val="0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11106"/>
    <w:rsid w:val="00047E47"/>
    <w:rsid w:val="00053961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21CAE"/>
    <w:rsid w:val="00250323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29BF"/>
    <w:rsid w:val="00374979"/>
    <w:rsid w:val="003A7F4E"/>
    <w:rsid w:val="003C107B"/>
    <w:rsid w:val="003C1B15"/>
    <w:rsid w:val="003C594E"/>
    <w:rsid w:val="00401032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81A9C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F4B73"/>
    <w:rsid w:val="00EF6BC4"/>
    <w:rsid w:val="00F24341"/>
    <w:rsid w:val="00F640EE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usc-word-edit.officeapps.live.com/docs/guides/tools-code-interpreter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usc-word-edit.officeapps.live.com/docs/guides/tools-web-search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usc-word-edit.officeapps.live.com/docs/guides/tools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sc-word-edit.officeapps.live.com/docs/guides/tools-remote-mc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customXml/itemProps3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316</TotalTime>
  <Pages>3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4508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3</cp:revision>
  <cp:lastPrinted>2025-08-13T12:45:00Z</cp:lastPrinted>
  <dcterms:created xsi:type="dcterms:W3CDTF">2025-08-13T14:48:00Z</dcterms:created>
  <dcterms:modified xsi:type="dcterms:W3CDTF">2025-08-14T13:55:00Z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
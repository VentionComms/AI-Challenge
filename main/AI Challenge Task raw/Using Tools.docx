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DED" w:themeColor="accent3" w:themeTint="33"/>
  <w:body>
    <w:p w14:paraId="042C911A" w14:textId="77777777" w:rsidR="008A1D55" w:rsidRPr="008A1D55" w:rsidRDefault="008A1D55" w:rsidP="008A1D55">
      <w:r w:rsidRPr="008A1D55">
        <w:rPr>
          <w:b/>
          <w:bCs/>
        </w:rPr>
        <w:t>Using tools</w:t>
      </w:r>
    </w:p>
    <w:p w14:paraId="3CC732AA" w14:textId="77777777" w:rsidR="008A1D55" w:rsidRPr="008A1D55" w:rsidRDefault="008A1D55" w:rsidP="008A1D55">
      <w:r w:rsidRPr="008A1D55">
        <w:t>Use tools like remote MCP servers or web search to extend the model's capabilities.</w:t>
      </w:r>
    </w:p>
    <w:p w14:paraId="40EF81A5" w14:textId="77777777" w:rsidR="008A1D55" w:rsidRPr="008A1D55" w:rsidRDefault="008A1D55" w:rsidP="008A1D55">
      <w:r w:rsidRPr="008A1D55">
        <w:t>When generating model responses, you can extend capabilities using built</w:t>
      </w:r>
      <w:r w:rsidRPr="008A1D55">
        <w:rPr>
          <w:rFonts w:ascii="Cambria Math" w:hAnsi="Cambria Math" w:cs="Cambria Math"/>
        </w:rPr>
        <w:t>‑</w:t>
      </w:r>
      <w:r w:rsidRPr="008A1D55">
        <w:t>in tools and remote MCP servers. These enable the model to search the web, retrieve from your files, call your own functions, or access third</w:t>
      </w:r>
      <w:r w:rsidRPr="008A1D55">
        <w:rPr>
          <w:rFonts w:ascii="Cambria Math" w:hAnsi="Cambria Math" w:cs="Cambria Math"/>
        </w:rPr>
        <w:t>‑</w:t>
      </w:r>
      <w:r w:rsidRPr="008A1D55">
        <w:t>party services.</w:t>
      </w:r>
    </w:p>
    <w:p w14:paraId="3F4D6145" w14:textId="77777777" w:rsidR="008A1D55" w:rsidRPr="008A1D55" w:rsidRDefault="008A1D55" w:rsidP="008A1D55">
      <w:r w:rsidRPr="008A1D55">
        <w:t>Web search</w:t>
      </w:r>
    </w:p>
    <w:p w14:paraId="1699751A" w14:textId="77777777" w:rsidR="008A1D55" w:rsidRPr="008A1D55" w:rsidRDefault="008A1D55" w:rsidP="008A1D55">
      <w:r w:rsidRPr="008A1D55">
        <w:t>Include web search results for the model response</w:t>
      </w:r>
    </w:p>
    <w:p w14:paraId="182E228A" w14:textId="77777777" w:rsidR="008A1D55" w:rsidRPr="008A1D55" w:rsidRDefault="008A1D55" w:rsidP="008A1D55">
      <w:r w:rsidRPr="008A1D55">
        <w:t xml:space="preserve">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r w:rsidRPr="008A1D55">
        <w:t>OpenAI</w:t>
      </w:r>
      <w:proofErr w:type="spellEnd"/>
      <w:r w:rsidRPr="008A1D55">
        <w:t>();</w:t>
      </w:r>
      <w:r w:rsidRPr="008A1D55">
        <w:br/>
      </w:r>
      <w:r w:rsidRPr="008A1D55">
        <w:br/>
        <w:t xml:space="preserve">const response = await </w:t>
      </w:r>
      <w:proofErr w:type="spellStart"/>
      <w:r w:rsidRPr="008A1D55">
        <w:t>client.responses.create</w:t>
      </w:r>
      <w:proofErr w:type="spellEnd"/>
      <w:r w:rsidRPr="008A1D55">
        <w:t>({</w:t>
      </w:r>
      <w:r w:rsidRPr="008A1D55">
        <w:br/>
        <w:t xml:space="preserve">    model: "gpt-5",</w:t>
      </w:r>
      <w:r w:rsidRPr="008A1D55">
        <w:br/>
        <w:t xml:space="preserve">    tools: [</w:t>
      </w:r>
      <w:r w:rsidRPr="008A1D55">
        <w:br/>
        <w:t xml:space="preserve">        { type: "</w:t>
      </w:r>
      <w:proofErr w:type="spellStart"/>
      <w:r w:rsidRPr="008A1D55">
        <w:t>web_search_preview</w:t>
      </w:r>
      <w:proofErr w:type="spellEnd"/>
      <w:r w:rsidRPr="008A1D55">
        <w:t>" },</w:t>
      </w:r>
      <w:r w:rsidRPr="008A1D55">
        <w:br/>
        <w:t xml:space="preserve">    ],</w:t>
      </w:r>
      <w:r w:rsidRPr="008A1D55">
        <w:br/>
        <w:t xml:space="preserve">    input: "What was a positive news story from today?",</w:t>
      </w:r>
      <w:r w:rsidRPr="008A1D55">
        <w:br/>
        <w:t>});</w:t>
      </w:r>
      <w:r w:rsidRPr="008A1D55">
        <w:br/>
      </w:r>
      <w:r w:rsidRPr="008A1D55">
        <w:br/>
        <w:t>console.log(</w:t>
      </w:r>
      <w:proofErr w:type="spellStart"/>
      <w:r w:rsidRPr="008A1D55">
        <w:t>response.output_text</w:t>
      </w:r>
      <w:proofErr w:type="spellEnd"/>
      <w:r w:rsidRPr="008A1D55">
        <w:t>);</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t xml:space="preserve">client = </w:t>
      </w:r>
      <w:proofErr w:type="spellStart"/>
      <w:r w:rsidRPr="008A1D55">
        <w:t>OpenAI</w:t>
      </w:r>
      <w:proofErr w:type="spellEnd"/>
      <w:r w:rsidRPr="008A1D55">
        <w:t>()</w:t>
      </w:r>
      <w:r w:rsidRPr="008A1D55">
        <w:br/>
      </w:r>
      <w:r w:rsidRPr="008A1D55">
        <w:br/>
        <w:t xml:space="preserve">response = </w:t>
      </w:r>
      <w:proofErr w:type="spellStart"/>
      <w:r w:rsidRPr="008A1D55">
        <w:t>client.responses.create</w:t>
      </w:r>
      <w:proofErr w:type="spellEnd"/>
      <w:r w:rsidRPr="008A1D55">
        <w:t>(</w:t>
      </w:r>
      <w:r w:rsidRPr="008A1D55">
        <w:br/>
        <w:t xml:space="preserve">    model="gpt-5",</w:t>
      </w:r>
      <w:r w:rsidRPr="008A1D55">
        <w:br/>
        <w:t xml:space="preserve">    tools=[{"type": "</w:t>
      </w:r>
      <w:proofErr w:type="spellStart"/>
      <w:r w:rsidRPr="008A1D55">
        <w:t>web_search_preview</w:t>
      </w:r>
      <w:proofErr w:type="spellEnd"/>
      <w:r w:rsidRPr="008A1D55">
        <w:t>"}],</w:t>
      </w:r>
      <w:r w:rsidRPr="008A1D55">
        <w:br/>
        <w:t xml:space="preserve">    input="What was a positive news story from today?"</w:t>
      </w:r>
      <w:r w:rsidRPr="008A1D55">
        <w:br/>
        <w:t>)</w:t>
      </w:r>
      <w:r w:rsidRPr="008A1D55">
        <w:br/>
      </w:r>
      <w:r w:rsidRPr="008A1D55">
        <w:lastRenderedPageBreak/>
        <w:br/>
        <w:t>print(</w:t>
      </w:r>
      <w:proofErr w:type="spellStart"/>
      <w:r w:rsidRPr="008A1D55">
        <w:t>response.output_text</w:t>
      </w:r>
      <w:proofErr w:type="spellEnd"/>
      <w:r w:rsidRPr="008A1D55">
        <w:t>)</w:t>
      </w:r>
      <w:r w:rsidRPr="008A1D55">
        <w:br/>
        <w:t xml:space="preserve"> curl "</w:t>
      </w:r>
      <w:hyperlink r:id="rId11">
        <w:r w:rsidRPr="008A1D55">
          <w:rPr>
            <w:rStyle w:val="Hyperlink"/>
          </w:rPr>
          <w:t>https://api.openai.com/v1/responses</w:t>
        </w:r>
      </w:hyperlink>
      <w:r w:rsidRPr="008A1D55">
        <w:t>" \</w:t>
      </w:r>
      <w:r w:rsidRPr="008A1D55">
        <w:br/>
        <w:t xml:space="preserve">    -H "Content-Type: application/json" \</w:t>
      </w:r>
      <w:r w:rsidRPr="008A1D55">
        <w:br/>
        <w:t xml:space="preserve">    -H "Authorization: Bearer $OPENAI_API_KEY" \</w:t>
      </w:r>
      <w:r w:rsidRPr="008A1D55">
        <w:br/>
        <w:t xml:space="preserve">    -d '{</w:t>
      </w:r>
      <w:r w:rsidRPr="008A1D55">
        <w:br/>
        <w:t xml:space="preserve">        "model": "gpt-5",</w:t>
      </w:r>
      <w:r w:rsidRPr="008A1D55">
        <w:br/>
        <w:t xml:space="preserve">        "tools": [{"type": "</w:t>
      </w:r>
      <w:proofErr w:type="spellStart"/>
      <w:r w:rsidRPr="008A1D55">
        <w:t>web_search_preview</w:t>
      </w:r>
      <w:proofErr w:type="spellEnd"/>
      <w:r w:rsidRPr="008A1D55">
        <w:t>"}],</w:t>
      </w:r>
      <w:r w:rsidRPr="008A1D55">
        <w:br/>
        <w:t xml:space="preserve">        "input": "what was a positive news story from today?"</w:t>
      </w:r>
      <w:r w:rsidRPr="008A1D55">
        <w:br/>
        <w:t xml:space="preserve">    }'</w:t>
      </w:r>
      <w:r w:rsidRPr="008A1D55">
        <w:br/>
        <w:t xml:space="preserve"> </w:t>
      </w:r>
    </w:p>
    <w:p w14:paraId="3CEFD589" w14:textId="77777777" w:rsidR="008A1D55" w:rsidRPr="008A1D55" w:rsidRDefault="008A1D55" w:rsidP="008A1D55">
      <w:r w:rsidRPr="008A1D55">
        <w:t>File search</w:t>
      </w:r>
    </w:p>
    <w:p w14:paraId="57DFB499" w14:textId="77777777" w:rsidR="008A1D55" w:rsidRPr="008A1D55" w:rsidRDefault="008A1D55" w:rsidP="008A1D55">
      <w:r w:rsidRPr="008A1D55">
        <w:t>Search your files in a response</w:t>
      </w:r>
    </w:p>
    <w:p w14:paraId="3C202487" w14:textId="77777777" w:rsidR="008A1D55" w:rsidRPr="008A1D55" w:rsidRDefault="008A1D55" w:rsidP="008A1D55">
      <w:r w:rsidRPr="008A1D55">
        <w:t xml:space="preserve">from </w:t>
      </w:r>
      <w:proofErr w:type="spellStart"/>
      <w:r w:rsidRPr="008A1D55">
        <w:t>openai</w:t>
      </w:r>
      <w:proofErr w:type="spellEnd"/>
      <w:r w:rsidRPr="008A1D55">
        <w:t xml:space="preserve"> import </w:t>
      </w:r>
      <w:proofErr w:type="spellStart"/>
      <w:r w:rsidRPr="008A1D55">
        <w:t>OpenAI</w:t>
      </w:r>
      <w:proofErr w:type="spellEnd"/>
      <w:r w:rsidRPr="008A1D55">
        <w:br/>
        <w:t xml:space="preserve">client = </w:t>
      </w:r>
      <w:proofErr w:type="spellStart"/>
      <w:r w:rsidRPr="008A1D55">
        <w:t>OpenAI</w:t>
      </w:r>
      <w:proofErr w:type="spellEnd"/>
      <w:r w:rsidRPr="008A1D55">
        <w:t>()</w:t>
      </w:r>
      <w:r w:rsidRPr="008A1D55">
        <w:br/>
      </w:r>
      <w:r w:rsidRPr="008A1D55">
        <w:br/>
        <w:t xml:space="preserve">response = </w:t>
      </w:r>
      <w:proofErr w:type="spellStart"/>
      <w:r w:rsidRPr="008A1D55">
        <w:t>client.responses.create</w:t>
      </w:r>
      <w:proofErr w:type="spellEnd"/>
      <w:r w:rsidRPr="008A1D55">
        <w:t>(</w:t>
      </w:r>
      <w:r w:rsidRPr="008A1D55">
        <w:br/>
        <w:t xml:space="preserve">    model="gpt-4.1",</w:t>
      </w:r>
      <w:r w:rsidRPr="008A1D55">
        <w:br/>
        <w:t xml:space="preserve">    input="What is deep research by </w:t>
      </w:r>
      <w:proofErr w:type="spellStart"/>
      <w:r w:rsidRPr="008A1D55">
        <w:t>OpenAI</w:t>
      </w:r>
      <w:proofErr w:type="spellEnd"/>
      <w:r w:rsidRPr="008A1D55">
        <w:t>?",</w:t>
      </w:r>
      <w:r w:rsidRPr="008A1D55">
        <w:br/>
        <w:t xml:space="preserve">    tools=[{</w:t>
      </w:r>
      <w:r w:rsidRPr="008A1D55">
        <w:br/>
        <w:t xml:space="preserve">        "type": "</w:t>
      </w:r>
      <w:proofErr w:type="spellStart"/>
      <w:r w:rsidRPr="008A1D55">
        <w:t>file_search</w:t>
      </w:r>
      <w:proofErr w:type="spellEnd"/>
      <w:r w:rsidRPr="008A1D55">
        <w:t>",</w:t>
      </w:r>
      <w:r w:rsidRPr="008A1D55">
        <w:br/>
        <w:t xml:space="preserve">        "</w:t>
      </w:r>
      <w:proofErr w:type="spellStart"/>
      <w:r w:rsidRPr="008A1D55">
        <w:t>vector_store_ids</w:t>
      </w:r>
      <w:proofErr w:type="spellEnd"/>
      <w:r w:rsidRPr="008A1D55">
        <w:t>": ["&lt;</w:t>
      </w:r>
      <w:proofErr w:type="spellStart"/>
      <w:r w:rsidRPr="008A1D55">
        <w:t>vector_store_id</w:t>
      </w:r>
      <w:proofErr w:type="spellEnd"/>
      <w:r w:rsidRPr="008A1D55">
        <w:t>&gt;"]</w:t>
      </w:r>
      <w:r w:rsidRPr="008A1D55">
        <w:br/>
        <w:t xml:space="preserve">    }]</w:t>
      </w:r>
      <w:r w:rsidRPr="008A1D55">
        <w:br/>
        <w:t>)</w:t>
      </w:r>
      <w:r w:rsidRPr="008A1D55">
        <w:br/>
        <w:t>print(response)</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w:t>
      </w:r>
      <w:proofErr w:type="spellStart"/>
      <w:r w:rsidRPr="008A1D55">
        <w:t>openai</w:t>
      </w:r>
      <w:proofErr w:type="spellEnd"/>
      <w:r w:rsidRPr="008A1D55">
        <w:t xml:space="preserve"> = new </w:t>
      </w:r>
      <w:proofErr w:type="spellStart"/>
      <w:r w:rsidRPr="008A1D55">
        <w:t>OpenAI</w:t>
      </w:r>
      <w:proofErr w:type="spellEnd"/>
      <w:r w:rsidRPr="008A1D55">
        <w:t>();</w:t>
      </w:r>
      <w:r w:rsidRPr="008A1D55">
        <w:br/>
      </w:r>
      <w:r w:rsidRPr="008A1D55">
        <w:br/>
        <w:t xml:space="preserve">const response = await </w:t>
      </w:r>
      <w:proofErr w:type="spellStart"/>
      <w:r w:rsidRPr="008A1D55">
        <w:t>openai.responses.create</w:t>
      </w:r>
      <w:proofErr w:type="spellEnd"/>
      <w:r w:rsidRPr="008A1D55">
        <w:t>({</w:t>
      </w:r>
      <w:r w:rsidRPr="008A1D55">
        <w:br/>
        <w:t xml:space="preserve">    model: "gpt-4.1",</w:t>
      </w:r>
      <w:r w:rsidRPr="008A1D55">
        <w:br/>
        <w:t xml:space="preserve">    input: "What is deep research by </w:t>
      </w:r>
      <w:proofErr w:type="spellStart"/>
      <w:r w:rsidRPr="008A1D55">
        <w:t>OpenAI</w:t>
      </w:r>
      <w:proofErr w:type="spellEnd"/>
      <w:r w:rsidRPr="008A1D55">
        <w:t>?",</w:t>
      </w:r>
      <w:r w:rsidRPr="008A1D55">
        <w:br/>
        <w:t xml:space="preserve">    tools: [</w:t>
      </w:r>
      <w:r w:rsidRPr="008A1D55">
        <w:br/>
        <w:t xml:space="preserve">        {</w:t>
      </w:r>
      <w:r w:rsidRPr="008A1D55">
        <w:br/>
      </w:r>
      <w:r w:rsidRPr="008A1D55">
        <w:lastRenderedPageBreak/>
        <w:t xml:space="preserve">            type: "</w:t>
      </w:r>
      <w:proofErr w:type="spellStart"/>
      <w:r w:rsidRPr="008A1D55">
        <w:t>file_search</w:t>
      </w:r>
      <w:proofErr w:type="spellEnd"/>
      <w:r w:rsidRPr="008A1D55">
        <w:t>",</w:t>
      </w:r>
      <w:r w:rsidRPr="008A1D55">
        <w:br/>
        <w:t xml:space="preserve">            </w:t>
      </w:r>
      <w:proofErr w:type="spellStart"/>
      <w:r w:rsidRPr="008A1D55">
        <w:t>vector_store_ids</w:t>
      </w:r>
      <w:proofErr w:type="spellEnd"/>
      <w:r w:rsidRPr="008A1D55">
        <w:t>: ["&lt;</w:t>
      </w:r>
      <w:proofErr w:type="spellStart"/>
      <w:r w:rsidRPr="008A1D55">
        <w:t>vector_store_id</w:t>
      </w:r>
      <w:proofErr w:type="spellEnd"/>
      <w:r w:rsidRPr="008A1D55">
        <w:t>&gt;"],</w:t>
      </w:r>
      <w:r w:rsidRPr="008A1D55">
        <w:br/>
        <w:t xml:space="preserve">        },</w:t>
      </w:r>
      <w:r w:rsidRPr="008A1D55">
        <w:br/>
        <w:t xml:space="preserve">    ],</w:t>
      </w:r>
      <w:r w:rsidRPr="008A1D55">
        <w:br/>
        <w:t>});</w:t>
      </w:r>
      <w:r w:rsidRPr="008A1D55">
        <w:br/>
        <w:t>console.log(response);</w:t>
      </w:r>
      <w:r w:rsidRPr="008A1D55">
        <w:br/>
        <w:t xml:space="preserve"> </w:t>
      </w:r>
    </w:p>
    <w:p w14:paraId="38262BCE" w14:textId="77777777" w:rsidR="008A1D55" w:rsidRPr="008A1D55" w:rsidRDefault="008A1D55" w:rsidP="008A1D55">
      <w:r w:rsidRPr="008A1D55">
        <w:t>Function calling</w:t>
      </w:r>
    </w:p>
    <w:p w14:paraId="2B6B52BB" w14:textId="77777777" w:rsidR="008A1D55" w:rsidRPr="008A1D55" w:rsidRDefault="008A1D55" w:rsidP="008A1D55">
      <w:r w:rsidRPr="008A1D55">
        <w:t>Call your own function</w:t>
      </w:r>
    </w:p>
    <w:p w14:paraId="4F51A20E" w14:textId="77777777" w:rsidR="008A1D55" w:rsidRPr="008A1D55" w:rsidRDefault="008A1D55" w:rsidP="008A1D55">
      <w:r w:rsidRPr="008A1D55">
        <w:t xml:space="preserve">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r w:rsidRPr="008A1D55">
        <w:t>OpenAI</w:t>
      </w:r>
      <w:proofErr w:type="spellEnd"/>
      <w:r w:rsidRPr="008A1D55">
        <w:t>();</w:t>
      </w:r>
      <w:r w:rsidRPr="008A1D55">
        <w:br/>
      </w:r>
      <w:r w:rsidRPr="008A1D55">
        <w:br/>
        <w:t>const tools = [</w:t>
      </w:r>
      <w:r w:rsidRPr="008A1D55">
        <w:br/>
        <w:t xml:space="preserve">    {</w:t>
      </w:r>
      <w:r w:rsidRPr="008A1D55">
        <w:br/>
        <w:t xml:space="preserve">        type: "function",</w:t>
      </w:r>
      <w:r w:rsidRPr="008A1D55">
        <w:br/>
        <w:t xml:space="preserve">        name: "</w:t>
      </w:r>
      <w:proofErr w:type="spellStart"/>
      <w:r w:rsidRPr="008A1D55">
        <w:t>get_weather</w:t>
      </w:r>
      <w:proofErr w:type="spellEnd"/>
      <w:r w:rsidRPr="008A1D55">
        <w:t>",</w:t>
      </w:r>
      <w:r w:rsidRPr="008A1D55">
        <w:br/>
        <w:t xml:space="preserve">        description: "Get current temperature for a given location.",</w:t>
      </w:r>
      <w:r w:rsidRPr="008A1D55">
        <w:br/>
        <w:t xml:space="preserve">        parameters: {</w:t>
      </w:r>
      <w:r w:rsidRPr="008A1D55">
        <w:br/>
        <w:t xml:space="preserve">            type: "object",</w:t>
      </w:r>
      <w:r w:rsidRPr="008A1D55">
        <w:br/>
        <w:t xml:space="preserve">            properties: {</w:t>
      </w:r>
      <w:r w:rsidRPr="008A1D55">
        <w:br/>
        <w:t xml:space="preserve">                location: {</w:t>
      </w:r>
      <w:r w:rsidRPr="008A1D55">
        <w:br/>
        <w:t xml:space="preserve">                    type: "string",</w:t>
      </w:r>
      <w:r w:rsidRPr="008A1D55">
        <w:br/>
        <w:t xml:space="preserve">                    description: "City and country e.g. Bogotá, Colombia",</w:t>
      </w:r>
      <w:r w:rsidRPr="008A1D55">
        <w:br/>
        <w:t xml:space="preserve">                },</w:t>
      </w:r>
      <w:r w:rsidRPr="008A1D55">
        <w:br/>
        <w:t xml:space="preserve">            },</w:t>
      </w:r>
      <w:r w:rsidRPr="008A1D55">
        <w:br/>
        <w:t xml:space="preserve">            required: ["location"],</w:t>
      </w:r>
      <w:r w:rsidRPr="008A1D55">
        <w:br/>
        <w:t xml:space="preserve">            </w:t>
      </w:r>
      <w:proofErr w:type="spellStart"/>
      <w:r w:rsidRPr="008A1D55">
        <w:t>additionalProperties</w:t>
      </w:r>
      <w:proofErr w:type="spellEnd"/>
      <w:r w:rsidRPr="008A1D55">
        <w:t>: false,</w:t>
      </w:r>
      <w:r w:rsidRPr="008A1D55">
        <w:br/>
        <w:t xml:space="preserve">        },</w:t>
      </w:r>
      <w:r w:rsidRPr="008A1D55">
        <w:br/>
        <w:t xml:space="preserve">        strict: true,</w:t>
      </w:r>
      <w:r w:rsidRPr="008A1D55">
        <w:br/>
        <w:t xml:space="preserve">    },</w:t>
      </w:r>
      <w:r w:rsidRPr="008A1D55">
        <w:br/>
        <w:t>];</w:t>
      </w:r>
      <w:r w:rsidRPr="008A1D55">
        <w:br/>
      </w:r>
      <w:r w:rsidRPr="008A1D55">
        <w:br/>
        <w:t xml:space="preserve">const response = await </w:t>
      </w:r>
      <w:proofErr w:type="spellStart"/>
      <w:r w:rsidRPr="008A1D55">
        <w:t>client.responses.create</w:t>
      </w:r>
      <w:proofErr w:type="spellEnd"/>
      <w:r w:rsidRPr="008A1D55">
        <w:t>({</w:t>
      </w:r>
      <w:r w:rsidRPr="008A1D55">
        <w:br/>
      </w:r>
      <w:r w:rsidRPr="008A1D55">
        <w:lastRenderedPageBreak/>
        <w:t xml:space="preserve">    model: "gpt-5",</w:t>
      </w:r>
      <w:r w:rsidRPr="008A1D55">
        <w:br/>
        <w:t xml:space="preserve">    input: [</w:t>
      </w:r>
      <w:r w:rsidRPr="008A1D55">
        <w:br/>
        <w:t xml:space="preserve">        { role: "user", content: "What is the weather like in Paris today?" },</w:t>
      </w:r>
      <w:r w:rsidRPr="008A1D55">
        <w:br/>
        <w:t xml:space="preserve">    ],</w:t>
      </w:r>
      <w:r w:rsidRPr="008A1D55">
        <w:br/>
        <w:t xml:space="preserve">    tools,</w:t>
      </w:r>
      <w:r w:rsidRPr="008A1D55">
        <w:br/>
        <w:t>});</w:t>
      </w:r>
      <w:r w:rsidRPr="008A1D55">
        <w:br/>
      </w:r>
      <w:r w:rsidRPr="008A1D55">
        <w:br/>
        <w:t>console.log(</w:t>
      </w:r>
      <w:proofErr w:type="spellStart"/>
      <w:r w:rsidRPr="008A1D55">
        <w:t>response.output</w:t>
      </w:r>
      <w:proofErr w:type="spellEnd"/>
      <w:r w:rsidRPr="008A1D55">
        <w:t>[0].</w:t>
      </w:r>
      <w:proofErr w:type="spellStart"/>
      <w:r w:rsidRPr="008A1D55">
        <w:t>to_json</w:t>
      </w:r>
      <w:proofErr w:type="spellEnd"/>
      <w:r w:rsidRPr="008A1D55">
        <w:t>());</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r>
      <w:r w:rsidRPr="008A1D55">
        <w:br/>
        <w:t xml:space="preserve">client = </w:t>
      </w:r>
      <w:proofErr w:type="spellStart"/>
      <w:r w:rsidRPr="008A1D55">
        <w:t>OpenAI</w:t>
      </w:r>
      <w:proofErr w:type="spellEnd"/>
      <w:r w:rsidRPr="008A1D55">
        <w:t>()</w:t>
      </w:r>
      <w:r w:rsidRPr="008A1D55">
        <w:br/>
      </w:r>
      <w:r w:rsidRPr="008A1D55">
        <w:br/>
        <w:t>tools = [</w:t>
      </w:r>
      <w:r w:rsidRPr="008A1D55">
        <w:br/>
        <w:t xml:space="preserve">    {</w:t>
      </w:r>
      <w:r w:rsidRPr="008A1D55">
        <w:br/>
        <w:t xml:space="preserve">        "type": "function",</w:t>
      </w:r>
      <w:r w:rsidRPr="008A1D55">
        <w:br/>
        <w:t xml:space="preserve">        "name": "</w:t>
      </w:r>
      <w:proofErr w:type="spellStart"/>
      <w:r w:rsidRPr="008A1D55">
        <w:t>get_weather</w:t>
      </w:r>
      <w:proofErr w:type="spellEnd"/>
      <w:r w:rsidRPr="008A1D55">
        <w:t>",</w:t>
      </w:r>
      <w:r w:rsidRPr="008A1D55">
        <w:br/>
        <w:t xml:space="preserve">        "description": "Get current temperature for a given location.",</w:t>
      </w:r>
      <w:r w:rsidRPr="008A1D55">
        <w:br/>
        <w:t xml:space="preserve">        "parameters": {</w:t>
      </w:r>
      <w:r w:rsidRPr="008A1D55">
        <w:br/>
        <w:t xml:space="preserve">            "type": "object",</w:t>
      </w:r>
      <w:r w:rsidRPr="008A1D55">
        <w:br/>
        <w:t xml:space="preserve">            "properties": {</w:t>
      </w:r>
      <w:r w:rsidRPr="008A1D55">
        <w:br/>
        <w:t xml:space="preserve">                "location": {</w:t>
      </w:r>
      <w:r w:rsidRPr="008A1D55">
        <w:br/>
        <w:t xml:space="preserve">                    "type": "string",</w:t>
      </w:r>
      <w:r w:rsidRPr="008A1D55">
        <w:br/>
        <w:t xml:space="preserve">                    "description": "City and country e.g. Bogotá, Colombia",</w:t>
      </w:r>
      <w:r w:rsidRPr="008A1D55">
        <w:br/>
        <w:t xml:space="preserve">                }</w:t>
      </w:r>
      <w:r w:rsidRPr="008A1D55">
        <w:br/>
        <w:t xml:space="preserve">            },</w:t>
      </w:r>
      <w:r w:rsidRPr="008A1D55">
        <w:br/>
        <w:t xml:space="preserve">            "required": ["location"],</w:t>
      </w:r>
      <w:r w:rsidRPr="008A1D55">
        <w:br/>
        <w:t xml:space="preserve">            "</w:t>
      </w:r>
      <w:proofErr w:type="spellStart"/>
      <w:r w:rsidRPr="008A1D55">
        <w:t>additionalProperties</w:t>
      </w:r>
      <w:proofErr w:type="spellEnd"/>
      <w:r w:rsidRPr="008A1D55">
        <w:t>": False,</w:t>
      </w:r>
      <w:r w:rsidRPr="008A1D55">
        <w:br/>
        <w:t xml:space="preserve">        },</w:t>
      </w:r>
      <w:r w:rsidRPr="008A1D55">
        <w:br/>
        <w:t xml:space="preserve">        "strict": True,</w:t>
      </w:r>
      <w:r w:rsidRPr="008A1D55">
        <w:br/>
        <w:t xml:space="preserve">    },</w:t>
      </w:r>
      <w:r w:rsidRPr="008A1D55">
        <w:br/>
        <w:t>]</w:t>
      </w:r>
      <w:r w:rsidRPr="008A1D55">
        <w:br/>
      </w:r>
      <w:r w:rsidRPr="008A1D55">
        <w:br/>
        <w:t xml:space="preserve">response = </w:t>
      </w:r>
      <w:proofErr w:type="spellStart"/>
      <w:r w:rsidRPr="008A1D55">
        <w:t>client.responses.create</w:t>
      </w:r>
      <w:proofErr w:type="spellEnd"/>
      <w:r w:rsidRPr="008A1D55">
        <w:t>(</w:t>
      </w:r>
      <w:r w:rsidRPr="008A1D55">
        <w:br/>
        <w:t xml:space="preserve">    model="gpt-5",</w:t>
      </w:r>
      <w:r w:rsidRPr="008A1D55">
        <w:br/>
      </w:r>
      <w:r w:rsidRPr="008A1D55">
        <w:lastRenderedPageBreak/>
        <w:t xml:space="preserve">    input=[</w:t>
      </w:r>
      <w:r w:rsidRPr="008A1D55">
        <w:br/>
        <w:t xml:space="preserve">        {"role": "user", "content": "What is the weather like in Paris today?"},</w:t>
      </w:r>
      <w:r w:rsidRPr="008A1D55">
        <w:br/>
        <w:t xml:space="preserve">    ],</w:t>
      </w:r>
      <w:r w:rsidRPr="008A1D55">
        <w:br/>
        <w:t xml:space="preserve">    tools=tools,</w:t>
      </w:r>
      <w:r w:rsidRPr="008A1D55">
        <w:br/>
        <w:t>)</w:t>
      </w:r>
      <w:r w:rsidRPr="008A1D55">
        <w:br/>
      </w:r>
      <w:r w:rsidRPr="008A1D55">
        <w:br/>
        <w:t>print(</w:t>
      </w:r>
      <w:proofErr w:type="spellStart"/>
      <w:r w:rsidRPr="008A1D55">
        <w:t>response.output</w:t>
      </w:r>
      <w:proofErr w:type="spellEnd"/>
      <w:r w:rsidRPr="008A1D55">
        <w:t>[0].</w:t>
      </w:r>
      <w:proofErr w:type="spellStart"/>
      <w:r w:rsidRPr="008A1D55">
        <w:t>to_json</w:t>
      </w:r>
      <w:proofErr w:type="spellEnd"/>
      <w:r w:rsidRPr="008A1D55">
        <w:t>())</w:t>
      </w:r>
      <w:r w:rsidRPr="008A1D55">
        <w:br/>
        <w:t xml:space="preserve"> curl -X POST </w:t>
      </w:r>
      <w:hyperlink r:id="rId12">
        <w:r w:rsidRPr="008A1D55">
          <w:rPr>
            <w:rStyle w:val="Hyperlink"/>
          </w:rPr>
          <w:t>https://api.openai.com/v1/responses</w:t>
        </w:r>
      </w:hyperlink>
      <w:r w:rsidRPr="008A1D55">
        <w:t xml:space="preserve"> \</w:t>
      </w:r>
      <w:r w:rsidRPr="008A1D55">
        <w:br/>
        <w:t xml:space="preserve">  -H "Authorization: Bearer $OPENAI_API_KEY" \</w:t>
      </w:r>
      <w:r w:rsidRPr="008A1D55">
        <w:br/>
        <w:t xml:space="preserve">  -H "Content-Type: application/json" \</w:t>
      </w:r>
      <w:r w:rsidRPr="008A1D55">
        <w:br/>
        <w:t xml:space="preserve">  -d '{</w:t>
      </w:r>
      <w:r w:rsidRPr="008A1D55">
        <w:br/>
        <w:t xml:space="preserve">    "model": "gpt-5",</w:t>
      </w:r>
      <w:r w:rsidRPr="008A1D55">
        <w:br/>
        <w:t xml:space="preserve">    "input": [</w:t>
      </w:r>
      <w:r w:rsidRPr="008A1D55">
        <w:br/>
        <w:t xml:space="preserve">      {"role": "user", "content": "What is the weather like in Paris today?"}</w:t>
      </w:r>
      <w:r w:rsidRPr="008A1D55">
        <w:br/>
        <w:t xml:space="preserve">    ],</w:t>
      </w:r>
      <w:r w:rsidRPr="008A1D55">
        <w:br/>
        <w:t xml:space="preserve">    "tools": [</w:t>
      </w:r>
      <w:r w:rsidRPr="008A1D55">
        <w:br/>
        <w:t xml:space="preserve">      {</w:t>
      </w:r>
      <w:r w:rsidRPr="008A1D55">
        <w:br/>
        <w:t xml:space="preserve">        "type": "function",</w:t>
      </w:r>
      <w:r w:rsidRPr="008A1D55">
        <w:br/>
        <w:t xml:space="preserve">        "name": "</w:t>
      </w:r>
      <w:proofErr w:type="spellStart"/>
      <w:r w:rsidRPr="008A1D55">
        <w:t>get_weather</w:t>
      </w:r>
      <w:proofErr w:type="spellEnd"/>
      <w:r w:rsidRPr="008A1D55">
        <w:t>",</w:t>
      </w:r>
      <w:r w:rsidRPr="008A1D55">
        <w:br/>
        <w:t xml:space="preserve">        "description": "Get current temperature for a given location.",</w:t>
      </w:r>
      <w:r w:rsidRPr="008A1D55">
        <w:br/>
        <w:t xml:space="preserve">        "parameters": {</w:t>
      </w:r>
      <w:r w:rsidRPr="008A1D55">
        <w:br/>
        <w:t xml:space="preserve">          "type": "object",</w:t>
      </w:r>
      <w:r w:rsidRPr="008A1D55">
        <w:br/>
        <w:t xml:space="preserve">          "properties": {</w:t>
      </w:r>
      <w:r w:rsidRPr="008A1D55">
        <w:br/>
        <w:t xml:space="preserve">            "location": {</w:t>
      </w:r>
      <w:r w:rsidRPr="008A1D55">
        <w:br/>
        <w:t xml:space="preserve">              "type": "string",</w:t>
      </w:r>
      <w:r w:rsidRPr="008A1D55">
        <w:br/>
        <w:t xml:space="preserve">              "description": "City and country e.g. Bogotá, Colombia"</w:t>
      </w:r>
      <w:r w:rsidRPr="008A1D55">
        <w:br/>
        <w:t xml:space="preserve">            }</w:t>
      </w:r>
      <w:r w:rsidRPr="008A1D55">
        <w:br/>
        <w:t xml:space="preserve">          },</w:t>
      </w:r>
      <w:r w:rsidRPr="008A1D55">
        <w:br/>
        <w:t xml:space="preserve">          "required": ["location"],</w:t>
      </w:r>
      <w:r w:rsidRPr="008A1D55">
        <w:br/>
        <w:t xml:space="preserve">          "</w:t>
      </w:r>
      <w:proofErr w:type="spellStart"/>
      <w:r w:rsidRPr="008A1D55">
        <w:t>additionalProperties</w:t>
      </w:r>
      <w:proofErr w:type="spellEnd"/>
      <w:r w:rsidRPr="008A1D55">
        <w:t>": false</w:t>
      </w:r>
      <w:r w:rsidRPr="008A1D55">
        <w:br/>
        <w:t xml:space="preserve">        },</w:t>
      </w:r>
      <w:r w:rsidRPr="008A1D55">
        <w:br/>
        <w:t xml:space="preserve">        "strict": true</w:t>
      </w:r>
      <w:r w:rsidRPr="008A1D55">
        <w:br/>
        <w:t xml:space="preserve">      }</w:t>
      </w:r>
      <w:r w:rsidRPr="008A1D55">
        <w:br/>
        <w:t xml:space="preserve">    ]</w:t>
      </w:r>
      <w:r w:rsidRPr="008A1D55">
        <w:br/>
      </w:r>
      <w:r w:rsidRPr="008A1D55">
        <w:lastRenderedPageBreak/>
        <w:t xml:space="preserve">  }'</w:t>
      </w:r>
      <w:r w:rsidRPr="008A1D55">
        <w:br/>
        <w:t xml:space="preserve"> </w:t>
      </w:r>
    </w:p>
    <w:p w14:paraId="09C2CFED" w14:textId="77777777" w:rsidR="008A1D55" w:rsidRPr="008A1D55" w:rsidRDefault="008A1D55" w:rsidP="008A1D55">
      <w:r w:rsidRPr="008A1D55">
        <w:t>Remote MCP</w:t>
      </w:r>
    </w:p>
    <w:p w14:paraId="11AF6C9A" w14:textId="77777777" w:rsidR="008A1D55" w:rsidRPr="008A1D55" w:rsidRDefault="008A1D55" w:rsidP="008A1D55">
      <w:r w:rsidRPr="008A1D55">
        <w:t>Call a remote MCP server</w:t>
      </w:r>
    </w:p>
    <w:p w14:paraId="11E5F796" w14:textId="77777777" w:rsidR="008A1D55" w:rsidRPr="008A1D55" w:rsidRDefault="008A1D55" w:rsidP="008A1D55">
      <w:r w:rsidRPr="008A1D55">
        <w:t xml:space="preserve">curl </w:t>
      </w:r>
      <w:hyperlink r:id="rId13">
        <w:r w:rsidRPr="008A1D55">
          <w:rPr>
            <w:rStyle w:val="Hyperlink"/>
          </w:rPr>
          <w:t>https://api.openai.com/v1/responses</w:t>
        </w:r>
      </w:hyperlink>
      <w:r w:rsidRPr="008A1D55">
        <w:t xml:space="preserve"> \</w:t>
      </w:r>
      <w:r w:rsidRPr="008A1D55">
        <w:br/>
        <w:t xml:space="preserve">  -H "Content-Type: application/json" \</w:t>
      </w:r>
      <w:r w:rsidRPr="008A1D55">
        <w:br/>
        <w:t xml:space="preserve">  -H "Authorization: Bearer $OPENAI_API_KEY" \</w:t>
      </w:r>
      <w:r w:rsidRPr="008A1D55">
        <w:br/>
        <w:t xml:space="preserve">  -d '{</w:t>
      </w:r>
      <w:r w:rsidRPr="008A1D55">
        <w:br/>
        <w:t xml:space="preserve">  "model": "gpt-4.1",</w:t>
      </w:r>
      <w:r w:rsidRPr="008A1D55">
        <w:br/>
        <w:t xml:space="preserve">  "tools": [</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14">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"never"</w:t>
      </w:r>
      <w:r w:rsidRPr="008A1D55">
        <w:br/>
        <w:t xml:space="preserve">    }</w:t>
      </w:r>
      <w:r w:rsidRPr="008A1D55">
        <w:br/>
        <w:t xml:space="preserve">  ],</w:t>
      </w:r>
      <w:r w:rsidRPr="008A1D55">
        <w:br/>
        <w:t xml:space="preserve">  "input": "What transport protocols are supported in the 2025-03-26 version of the MCP spec?"</w:t>
      </w:r>
      <w:r w:rsidRPr="008A1D55">
        <w:br/>
        <w:t>}'</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r w:rsidRPr="008A1D55">
        <w:t>OpenAI</w:t>
      </w:r>
      <w:proofErr w:type="spellEnd"/>
      <w:r w:rsidRPr="008A1D55">
        <w:t>();</w:t>
      </w:r>
      <w:r w:rsidRPr="008A1D55">
        <w:br/>
      </w:r>
      <w:r w:rsidRPr="008A1D55">
        <w:br/>
        <w:t xml:space="preserve">const resp = await </w:t>
      </w:r>
      <w:proofErr w:type="spellStart"/>
      <w:r w:rsidRPr="008A1D55">
        <w:t>client.responses.create</w:t>
      </w:r>
      <w:proofErr w:type="spellEnd"/>
      <w:r w:rsidRPr="008A1D55">
        <w:t>({</w:t>
      </w:r>
      <w:r w:rsidRPr="008A1D55">
        <w:br/>
        <w:t xml:space="preserve">    model: "gpt-4.1",</w:t>
      </w:r>
      <w:r w:rsidRPr="008A1D55">
        <w:br/>
        <w:t xml:space="preserve">    tools: [</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15">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"never",</w:t>
      </w:r>
      <w:r w:rsidRPr="008A1D55">
        <w:br/>
        <w:t xml:space="preserve">        },</w:t>
      </w:r>
      <w:r w:rsidRPr="008A1D55">
        <w:br/>
        <w:t xml:space="preserve">    ],</w:t>
      </w:r>
      <w:r w:rsidRPr="008A1D55">
        <w:br/>
      </w:r>
      <w:r w:rsidRPr="008A1D55">
        <w:lastRenderedPageBreak/>
        <w:t xml:space="preserve">    input: "What transport protocols are supported in the 2025-03-26 version of the MCP spec?",</w:t>
      </w:r>
      <w:r w:rsidRPr="008A1D55">
        <w:br/>
        <w:t>});</w:t>
      </w:r>
      <w:r w:rsidRPr="008A1D55">
        <w:br/>
      </w:r>
      <w:r w:rsidRPr="008A1D55">
        <w:br/>
        <w:t>console.log(</w:t>
      </w:r>
      <w:proofErr w:type="spellStart"/>
      <w:r w:rsidRPr="008A1D55">
        <w:t>resp.output_text</w:t>
      </w:r>
      <w:proofErr w:type="spellEnd"/>
      <w:r w:rsidRPr="008A1D55">
        <w:t>);</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r>
      <w:r w:rsidRPr="008A1D55">
        <w:br/>
        <w:t xml:space="preserve">client = </w:t>
      </w:r>
      <w:proofErr w:type="spellStart"/>
      <w:r w:rsidRPr="008A1D55">
        <w:t>OpenAI</w:t>
      </w:r>
      <w:proofErr w:type="spellEnd"/>
      <w:r w:rsidRPr="008A1D55">
        <w:t>()</w:t>
      </w:r>
      <w:r w:rsidRPr="008A1D55">
        <w:br/>
      </w:r>
      <w:r w:rsidRPr="008A1D55">
        <w:br/>
        <w:t xml:space="preserve">resp = </w:t>
      </w:r>
      <w:proofErr w:type="spellStart"/>
      <w:r w:rsidRPr="008A1D55">
        <w:t>client.responses.create</w:t>
      </w:r>
      <w:proofErr w:type="spellEnd"/>
      <w:r w:rsidRPr="008A1D55">
        <w:t>(</w:t>
      </w:r>
      <w:r w:rsidRPr="008A1D55">
        <w:br/>
        <w:t xml:space="preserve">    model="gpt-4.1",</w:t>
      </w:r>
      <w:r w:rsidRPr="008A1D55">
        <w:br/>
        <w:t xml:space="preserve">    tools=[</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16">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"never",</w:t>
      </w:r>
      <w:r w:rsidRPr="008A1D55">
        <w:br/>
        <w:t xml:space="preserve">        },</w:t>
      </w:r>
      <w:r w:rsidRPr="008A1D55">
        <w:br/>
        <w:t xml:space="preserve">    ],</w:t>
      </w:r>
      <w:r w:rsidRPr="008A1D55">
        <w:br/>
        <w:t xml:space="preserve">    input="What transport protocols are supported in the 2025-03-26 version of the MCP spec?",</w:t>
      </w:r>
      <w:r w:rsidRPr="008A1D55">
        <w:br/>
        <w:t>)</w:t>
      </w:r>
      <w:r w:rsidRPr="008A1D55">
        <w:br/>
      </w:r>
      <w:r w:rsidRPr="008A1D55">
        <w:br/>
        <w:t>print(</w:t>
      </w:r>
      <w:proofErr w:type="spellStart"/>
      <w:r w:rsidRPr="008A1D55">
        <w:t>resp.output_text</w:t>
      </w:r>
      <w:proofErr w:type="spellEnd"/>
      <w:r w:rsidRPr="008A1D55">
        <w:t>)</w:t>
      </w:r>
      <w:r w:rsidRPr="008A1D55">
        <w:br/>
        <w:t xml:space="preserve"> </w:t>
      </w:r>
    </w:p>
    <w:p w14:paraId="3E57EC57" w14:textId="77777777" w:rsidR="008A1D55" w:rsidRPr="008A1D55" w:rsidRDefault="008A1D55" w:rsidP="008A1D55">
      <w:r w:rsidRPr="008A1D55">
        <w:rPr>
          <w:b/>
          <w:bCs/>
        </w:rPr>
        <w:t>Available tools</w:t>
      </w:r>
    </w:p>
    <w:p w14:paraId="4E129DF2" w14:textId="77777777" w:rsidR="008A1D55" w:rsidRPr="008A1D55" w:rsidRDefault="008A1D55" w:rsidP="008A1D55">
      <w:r w:rsidRPr="008A1D55">
        <w:t xml:space="preserve">Here's an overview of the tools available in the </w:t>
      </w:r>
      <w:proofErr w:type="spellStart"/>
      <w:r w:rsidRPr="008A1D55">
        <w:t>OpenAI</w:t>
      </w:r>
      <w:proofErr w:type="spellEnd"/>
      <w:r w:rsidRPr="008A1D55">
        <w:t xml:space="preserve"> platform—select one of them for further guidance on usage.</w:t>
      </w:r>
    </w:p>
    <w:p w14:paraId="3B422CAC" w14:textId="77777777" w:rsidR="008A1D55" w:rsidRPr="008A1D55" w:rsidRDefault="008A1D55" w:rsidP="008A1D55">
      <w:r w:rsidRPr="008A1D55">
        <w:t>[</w:t>
      </w:r>
    </w:p>
    <w:p w14:paraId="74B8A191" w14:textId="77777777" w:rsidR="008A1D55" w:rsidRPr="008A1D55" w:rsidRDefault="008A1D55" w:rsidP="008A1D55">
      <w:r w:rsidRPr="008A1D55">
        <w:t>Function calling</w:t>
      </w:r>
    </w:p>
    <w:p w14:paraId="6A1B24C5" w14:textId="77777777" w:rsidR="008A1D55" w:rsidRPr="008A1D55" w:rsidRDefault="008A1D55" w:rsidP="008A1D55">
      <w:r w:rsidRPr="008A1D55">
        <w:t>Call custom code to give the model access to additional data and capabilities.</w:t>
      </w:r>
    </w:p>
    <w:p w14:paraId="2E5E8564" w14:textId="77777777" w:rsidR="008A1D55" w:rsidRPr="008A1D55" w:rsidRDefault="008A1D55" w:rsidP="008A1D55">
      <w:proofErr w:type="gramStart"/>
      <w:r w:rsidRPr="008A1D55">
        <w:t>](</w:t>
      </w:r>
      <w:proofErr w:type="gramEnd"/>
      <w:r w:rsidRPr="008A1D55">
        <w:t>/docs/guides/function-calling)[</w:t>
      </w:r>
    </w:p>
    <w:p w14:paraId="7B300F69" w14:textId="77777777" w:rsidR="008A1D55" w:rsidRPr="008A1D55" w:rsidRDefault="008A1D55" w:rsidP="008A1D55">
      <w:r w:rsidRPr="008A1D55">
        <w:lastRenderedPageBreak/>
        <w:t>Web search</w:t>
      </w:r>
    </w:p>
    <w:p w14:paraId="7DCC3749" w14:textId="77777777" w:rsidR="008A1D55" w:rsidRPr="008A1D55" w:rsidRDefault="008A1D55" w:rsidP="008A1D55">
      <w:r w:rsidRPr="008A1D55">
        <w:t>Include data from the Internet in model response generation.</w:t>
      </w:r>
    </w:p>
    <w:p w14:paraId="1E71ED5F" w14:textId="77777777" w:rsidR="008A1D55" w:rsidRPr="008A1D55" w:rsidRDefault="008A1D55" w:rsidP="008A1D55">
      <w:proofErr w:type="gramStart"/>
      <w:r w:rsidRPr="008A1D55">
        <w:t>](</w:t>
      </w:r>
      <w:proofErr w:type="gramEnd"/>
      <w:r w:rsidRPr="008A1D55">
        <w:t>/docs/guides/tools-web-search)[</w:t>
      </w:r>
    </w:p>
    <w:p w14:paraId="13AC271D" w14:textId="77777777" w:rsidR="008A1D55" w:rsidRPr="008A1D55" w:rsidRDefault="008A1D55" w:rsidP="008A1D55">
      <w:r w:rsidRPr="008A1D55">
        <w:t>Remote MCP servers</w:t>
      </w:r>
    </w:p>
    <w:p w14:paraId="4E652F98" w14:textId="77777777" w:rsidR="008A1D55" w:rsidRPr="008A1D55" w:rsidRDefault="008A1D55" w:rsidP="008A1D55">
      <w:r w:rsidRPr="008A1D55">
        <w:t>Give the model access to new capabilities via Model Context Protocol (MCP) servers.</w:t>
      </w:r>
    </w:p>
    <w:p w14:paraId="1ADFAC91" w14:textId="77777777" w:rsidR="008A1D55" w:rsidRPr="008A1D55" w:rsidRDefault="008A1D55" w:rsidP="008A1D55">
      <w:proofErr w:type="gramStart"/>
      <w:r w:rsidRPr="008A1D55">
        <w:t>](</w:t>
      </w:r>
      <w:proofErr w:type="gramEnd"/>
      <w:r w:rsidRPr="008A1D55">
        <w:t>/docs/guides/tools-remote-</w:t>
      </w:r>
      <w:proofErr w:type="spellStart"/>
      <w:r w:rsidRPr="008A1D55">
        <w:t>mcp</w:t>
      </w:r>
      <w:proofErr w:type="spellEnd"/>
      <w:r w:rsidRPr="008A1D55">
        <w:t>)[</w:t>
      </w:r>
    </w:p>
    <w:p w14:paraId="11EC020F" w14:textId="77777777" w:rsidR="008A1D55" w:rsidRPr="008A1D55" w:rsidRDefault="008A1D55" w:rsidP="008A1D55">
      <w:r w:rsidRPr="008A1D55">
        <w:t>File search</w:t>
      </w:r>
    </w:p>
    <w:p w14:paraId="2617A296" w14:textId="77777777" w:rsidR="008A1D55" w:rsidRPr="008A1D55" w:rsidRDefault="008A1D55" w:rsidP="008A1D55">
      <w:r w:rsidRPr="008A1D55">
        <w:t>Search the contents of uploaded files for context when generating a response.</w:t>
      </w:r>
    </w:p>
    <w:p w14:paraId="73C5239D" w14:textId="77777777" w:rsidR="008A1D55" w:rsidRPr="008A1D55" w:rsidRDefault="008A1D55" w:rsidP="008A1D55">
      <w:proofErr w:type="gramStart"/>
      <w:r w:rsidRPr="008A1D55">
        <w:t>](</w:t>
      </w:r>
      <w:proofErr w:type="gramEnd"/>
      <w:r w:rsidRPr="008A1D55">
        <w:t>/docs/guides/tools-file-search)[</w:t>
      </w:r>
    </w:p>
    <w:p w14:paraId="6CF4370B" w14:textId="77777777" w:rsidR="008A1D55" w:rsidRPr="008A1D55" w:rsidRDefault="008A1D55" w:rsidP="008A1D55">
      <w:r w:rsidRPr="008A1D55">
        <w:t>Image generation</w:t>
      </w:r>
    </w:p>
    <w:p w14:paraId="6FF08852" w14:textId="77777777" w:rsidR="008A1D55" w:rsidRPr="008A1D55" w:rsidRDefault="008A1D55" w:rsidP="008A1D55">
      <w:r w:rsidRPr="008A1D55">
        <w:t>Generate or edit images using GPT Image.</w:t>
      </w:r>
    </w:p>
    <w:p w14:paraId="79AA9E35" w14:textId="77777777" w:rsidR="008A1D55" w:rsidRPr="008A1D55" w:rsidRDefault="008A1D55" w:rsidP="008A1D55">
      <w:proofErr w:type="gramStart"/>
      <w:r w:rsidRPr="008A1D55">
        <w:t>](</w:t>
      </w:r>
      <w:proofErr w:type="gramEnd"/>
      <w:r w:rsidRPr="008A1D55">
        <w:t>/docs/guides/tools-image-generation)[</w:t>
      </w:r>
    </w:p>
    <w:p w14:paraId="2184512A" w14:textId="77777777" w:rsidR="008A1D55" w:rsidRPr="008A1D55" w:rsidRDefault="008A1D55" w:rsidP="008A1D55">
      <w:r w:rsidRPr="008A1D55">
        <w:t>Code interpreter</w:t>
      </w:r>
    </w:p>
    <w:p w14:paraId="6C2A801D" w14:textId="77777777" w:rsidR="008A1D55" w:rsidRPr="008A1D55" w:rsidRDefault="008A1D55" w:rsidP="008A1D55">
      <w:r w:rsidRPr="008A1D55">
        <w:t>Allow the model to execute code in a secure container.</w:t>
      </w:r>
    </w:p>
    <w:p w14:paraId="3581B9CB" w14:textId="77777777" w:rsidR="008A1D55" w:rsidRPr="008A1D55" w:rsidRDefault="008A1D55" w:rsidP="008A1D55">
      <w:proofErr w:type="gramStart"/>
      <w:r w:rsidRPr="008A1D55">
        <w:t>](</w:t>
      </w:r>
      <w:proofErr w:type="gramEnd"/>
      <w:r w:rsidRPr="008A1D55">
        <w:t>/docs/guides/tools-code-interpreter)[</w:t>
      </w:r>
    </w:p>
    <w:p w14:paraId="4CC171E5" w14:textId="77777777" w:rsidR="008A1D55" w:rsidRPr="008A1D55" w:rsidRDefault="008A1D55" w:rsidP="008A1D55">
      <w:r w:rsidRPr="008A1D55">
        <w:t>Computer use</w:t>
      </w:r>
    </w:p>
    <w:p w14:paraId="343B2D2B" w14:textId="77777777" w:rsidR="008A1D55" w:rsidRPr="008A1D55" w:rsidRDefault="008A1D55" w:rsidP="008A1D55">
      <w:r w:rsidRPr="008A1D55">
        <w:t>Create agentic workflows that enable a model to control a computer interface.</w:t>
      </w:r>
    </w:p>
    <w:p w14:paraId="5D408F54" w14:textId="77777777" w:rsidR="008A1D55" w:rsidRPr="008A1D55" w:rsidRDefault="008A1D55" w:rsidP="008A1D55">
      <w:proofErr w:type="gramStart"/>
      <w:r w:rsidRPr="008A1D55">
        <w:t>](</w:t>
      </w:r>
      <w:proofErr w:type="gramEnd"/>
      <w:r w:rsidRPr="008A1D55">
        <w:t>/docs/guides/tools-computer-use)</w:t>
      </w:r>
    </w:p>
    <w:p w14:paraId="10C77903" w14:textId="77777777" w:rsidR="008A1D55" w:rsidRPr="008A1D55" w:rsidRDefault="008A1D55" w:rsidP="008A1D55">
      <w:r w:rsidRPr="008A1D55">
        <w:rPr>
          <w:b/>
          <w:bCs/>
        </w:rPr>
        <w:t>Usage in the API</w:t>
      </w:r>
    </w:p>
    <w:p w14:paraId="4F7A265B" w14:textId="77777777" w:rsidR="008A1D55" w:rsidRPr="008A1D55" w:rsidRDefault="008A1D55" w:rsidP="008A1D55">
      <w:r w:rsidRPr="008A1D55">
        <w:t xml:space="preserve">When making a request to generate a </w:t>
      </w:r>
      <w:hyperlink r:id="rId17">
        <w:r w:rsidRPr="008A1D55">
          <w:rPr>
            <w:rStyle w:val="Hyperlink"/>
          </w:rPr>
          <w:t>model response</w:t>
        </w:r>
      </w:hyperlink>
      <w:r w:rsidRPr="008A1D55">
        <w:t xml:space="preserve">, you can enable tool access by specifying configurations in the </w:t>
      </w:r>
      <w:proofErr w:type="gramStart"/>
      <w:r w:rsidRPr="008A1D55">
        <w:t>tools</w:t>
      </w:r>
      <w:proofErr w:type="gramEnd"/>
      <w:r w:rsidRPr="008A1D55">
        <w:t xml:space="preserve"> parameter. Each tool has its own unique configuration requirements—see the </w:t>
      </w:r>
      <w:hyperlink r:id="rId18" w:anchor="available-tools">
        <w:r w:rsidRPr="008A1D55">
          <w:rPr>
            <w:rStyle w:val="Hyperlink"/>
          </w:rPr>
          <w:t>Available tools</w:t>
        </w:r>
      </w:hyperlink>
      <w:r w:rsidRPr="008A1D55">
        <w:t xml:space="preserve"> section for detailed instructions.</w:t>
      </w:r>
    </w:p>
    <w:p w14:paraId="1C1E48BA" w14:textId="77777777" w:rsidR="008A1D55" w:rsidRPr="008A1D55" w:rsidRDefault="008A1D55" w:rsidP="008A1D55">
      <w:r w:rsidRPr="008A1D55">
        <w:t xml:space="preserve">Based on the provided </w:t>
      </w:r>
      <w:hyperlink r:id="rId19">
        <w:r w:rsidRPr="008A1D55">
          <w:rPr>
            <w:rStyle w:val="Hyperlink"/>
          </w:rPr>
          <w:t>prompt</w:t>
        </w:r>
      </w:hyperlink>
      <w:r w:rsidRPr="008A1D55">
        <w:t>, the model automatically decides whether to use a configured tool. For instance, if your prompt requests information beyond the model's training cutoff date and web search is enabled, the model will typically invoke the web search tool to retrieve relevant, up-to-date information.</w:t>
      </w:r>
    </w:p>
    <w:p w14:paraId="50D8CEFA" w14:textId="77777777" w:rsidR="008A1D55" w:rsidRPr="008A1D55" w:rsidRDefault="008A1D55" w:rsidP="008A1D55">
      <w:r w:rsidRPr="008A1D55">
        <w:lastRenderedPageBreak/>
        <w:t xml:space="preserve">You can explicitly control or guide this behavior by setting the </w:t>
      </w:r>
      <w:proofErr w:type="spellStart"/>
      <w:r w:rsidRPr="008A1D55">
        <w:t>tool_choice</w:t>
      </w:r>
      <w:proofErr w:type="spellEnd"/>
      <w:r w:rsidRPr="008A1D55">
        <w:t xml:space="preserve"> parameter </w:t>
      </w:r>
      <w:hyperlink r:id="rId20">
        <w:r w:rsidRPr="008A1D55">
          <w:rPr>
            <w:rStyle w:val="Hyperlink"/>
          </w:rPr>
          <w:t>in the API request</w:t>
        </w:r>
      </w:hyperlink>
      <w:r w:rsidRPr="008A1D55">
        <w:t>.</w:t>
      </w:r>
    </w:p>
    <w:p w14:paraId="28892AA2" w14:textId="77777777" w:rsidR="008A1D55" w:rsidRPr="008A1D55" w:rsidRDefault="008A1D55" w:rsidP="008A1D55">
      <w:r w:rsidRPr="008A1D55">
        <w:rPr>
          <w:b/>
          <w:bCs/>
        </w:rPr>
        <w:t>Function calling</w:t>
      </w:r>
    </w:p>
    <w:p w14:paraId="31354C37" w14:textId="77777777" w:rsidR="008A1D55" w:rsidRPr="008A1D55" w:rsidRDefault="008A1D55" w:rsidP="008A1D55">
      <w:r w:rsidRPr="008A1D55">
        <w:t>In addition to built-in tools, you can define custom functions using the tools array. These custom functions allow the model to call your application's code, enabling access to specific data or capabilities not directly available within the model.</w:t>
      </w:r>
    </w:p>
    <w:p w14:paraId="64B998C5" w14:textId="77777777" w:rsidR="008A1D55" w:rsidRPr="008A1D55" w:rsidRDefault="008A1D55" w:rsidP="008A1D55">
      <w:r w:rsidRPr="008A1D55">
        <w:t xml:space="preserve">Learn more in the </w:t>
      </w:r>
      <w:hyperlink r:id="rId21">
        <w:r w:rsidRPr="008A1D55">
          <w:rPr>
            <w:rStyle w:val="Hyperlink"/>
          </w:rPr>
          <w:t>function calling guide</w:t>
        </w:r>
      </w:hyperlink>
      <w:r w:rsidRPr="008A1D55">
        <w:t>.</w:t>
      </w:r>
    </w:p>
    <w:p w14:paraId="3F269FA6" w14:textId="77777777" w:rsidR="008A1D55" w:rsidRPr="008A1D55" w:rsidRDefault="008A1D55" w:rsidP="008A1D55">
      <w:r w:rsidRPr="008A1D55">
        <w:rPr>
          <w:b/>
          <w:bCs/>
        </w:rPr>
        <w:t>Web search</w:t>
      </w:r>
    </w:p>
    <w:p w14:paraId="47C7743A" w14:textId="77777777" w:rsidR="008A1D55" w:rsidRPr="008A1D55" w:rsidRDefault="008A1D55" w:rsidP="008A1D55">
      <w:r w:rsidRPr="008A1D55">
        <w:t>Allow models to search the web for the latest information before generating a response.</w:t>
      </w:r>
    </w:p>
    <w:p w14:paraId="49C2B581" w14:textId="77777777" w:rsidR="008A1D55" w:rsidRPr="008A1D55" w:rsidRDefault="008A1D55" w:rsidP="008A1D55">
      <w:r w:rsidRPr="008A1D55">
        <w:t xml:space="preserve">Using the </w:t>
      </w:r>
      <w:hyperlink r:id="rId22">
        <w:r w:rsidRPr="008A1D55">
          <w:rPr>
            <w:rStyle w:val="Hyperlink"/>
          </w:rPr>
          <w:t>Responses API</w:t>
        </w:r>
      </w:hyperlink>
      <w:r w:rsidRPr="008A1D55">
        <w:t>, you can enable web search by configuring it in the tools array in an API request to generate content. Like any other tool, the model can choose to search the web or not based on the content of the input prompt.</w:t>
      </w:r>
    </w:p>
    <w:p w14:paraId="4DB9E6EF" w14:textId="77777777" w:rsidR="008A1D55" w:rsidRPr="008A1D55" w:rsidRDefault="008A1D55" w:rsidP="008A1D55">
      <w:r w:rsidRPr="008A1D55">
        <w:t>Web search tool example</w:t>
      </w:r>
    </w:p>
    <w:p w14:paraId="6FDD4D31" w14:textId="77777777" w:rsidR="008A1D55" w:rsidRPr="008A1D55" w:rsidRDefault="008A1D55" w:rsidP="008A1D55">
      <w:r w:rsidRPr="008A1D55">
        <w:t xml:space="preserve">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r w:rsidRPr="008A1D55">
        <w:t>OpenAI</w:t>
      </w:r>
      <w:proofErr w:type="spellEnd"/>
      <w:r w:rsidRPr="008A1D55">
        <w:t>();</w:t>
      </w:r>
      <w:r w:rsidRPr="008A1D55">
        <w:br/>
      </w:r>
      <w:r w:rsidRPr="008A1D55">
        <w:br/>
        <w:t xml:space="preserve">const response = await </w:t>
      </w:r>
      <w:proofErr w:type="spellStart"/>
      <w:r w:rsidRPr="008A1D55">
        <w:t>client.responses.create</w:t>
      </w:r>
      <w:proofErr w:type="spellEnd"/>
      <w:r w:rsidRPr="008A1D55">
        <w:t>({</w:t>
      </w:r>
      <w:r w:rsidRPr="008A1D55">
        <w:br/>
        <w:t xml:space="preserve">    model: "gpt-5",</w:t>
      </w:r>
      <w:r w:rsidRPr="008A1D55">
        <w:br/>
        <w:t xml:space="preserve">    tools: [</w:t>
      </w:r>
      <w:r w:rsidRPr="008A1D55">
        <w:br/>
        <w:t xml:space="preserve">        { type: "</w:t>
      </w:r>
      <w:proofErr w:type="spellStart"/>
      <w:r w:rsidRPr="008A1D55">
        <w:t>web_search_preview</w:t>
      </w:r>
      <w:proofErr w:type="spellEnd"/>
      <w:r w:rsidRPr="008A1D55">
        <w:t>" },</w:t>
      </w:r>
      <w:r w:rsidRPr="008A1D55">
        <w:br/>
        <w:t xml:space="preserve">    ],</w:t>
      </w:r>
      <w:r w:rsidRPr="008A1D55">
        <w:br/>
        <w:t xml:space="preserve">    input: "What was a positive news story from today?",</w:t>
      </w:r>
      <w:r w:rsidRPr="008A1D55">
        <w:br/>
        <w:t>});</w:t>
      </w:r>
      <w:r w:rsidRPr="008A1D55">
        <w:br/>
      </w:r>
      <w:r w:rsidRPr="008A1D55">
        <w:br/>
        <w:t>console.log(</w:t>
      </w:r>
      <w:proofErr w:type="spellStart"/>
      <w:r w:rsidRPr="008A1D55">
        <w:t>response.output_text</w:t>
      </w:r>
      <w:proofErr w:type="spellEnd"/>
      <w:r w:rsidRPr="008A1D55">
        <w:t>);</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t xml:space="preserve">client = </w:t>
      </w:r>
      <w:proofErr w:type="spellStart"/>
      <w:r w:rsidRPr="008A1D55">
        <w:t>OpenAI</w:t>
      </w:r>
      <w:proofErr w:type="spellEnd"/>
      <w:r w:rsidRPr="008A1D55">
        <w:t>()</w:t>
      </w:r>
      <w:r w:rsidRPr="008A1D55">
        <w:br/>
      </w:r>
      <w:r w:rsidRPr="008A1D55">
        <w:br/>
      </w:r>
      <w:r w:rsidRPr="008A1D55">
        <w:lastRenderedPageBreak/>
        <w:t xml:space="preserve">response = </w:t>
      </w:r>
      <w:proofErr w:type="spellStart"/>
      <w:r w:rsidRPr="008A1D55">
        <w:t>client.responses.create</w:t>
      </w:r>
      <w:proofErr w:type="spellEnd"/>
      <w:r w:rsidRPr="008A1D55">
        <w:t>(</w:t>
      </w:r>
      <w:r w:rsidRPr="008A1D55">
        <w:br/>
        <w:t xml:space="preserve">    model="gpt-5",</w:t>
      </w:r>
      <w:r w:rsidRPr="008A1D55">
        <w:br/>
        <w:t xml:space="preserve">    tools=[{"type": "</w:t>
      </w:r>
      <w:proofErr w:type="spellStart"/>
      <w:r w:rsidRPr="008A1D55">
        <w:t>web_search_preview</w:t>
      </w:r>
      <w:proofErr w:type="spellEnd"/>
      <w:r w:rsidRPr="008A1D55">
        <w:t>"}],</w:t>
      </w:r>
      <w:r w:rsidRPr="008A1D55">
        <w:br/>
        <w:t xml:space="preserve">    input="What was a positive news story from today?"</w:t>
      </w:r>
      <w:r w:rsidRPr="008A1D55">
        <w:br/>
        <w:t>)</w:t>
      </w:r>
      <w:r w:rsidRPr="008A1D55">
        <w:br/>
      </w:r>
      <w:r w:rsidRPr="008A1D55">
        <w:br/>
        <w:t>print(</w:t>
      </w:r>
      <w:proofErr w:type="spellStart"/>
      <w:r w:rsidRPr="008A1D55">
        <w:t>response.output_text</w:t>
      </w:r>
      <w:proofErr w:type="spellEnd"/>
      <w:r w:rsidRPr="008A1D55">
        <w:t>)</w:t>
      </w:r>
      <w:r w:rsidRPr="008A1D55">
        <w:br/>
        <w:t xml:space="preserve"> curl "</w:t>
      </w:r>
      <w:hyperlink r:id="rId23">
        <w:r w:rsidRPr="008A1D55">
          <w:rPr>
            <w:rStyle w:val="Hyperlink"/>
          </w:rPr>
          <w:t>https://api.openai.com/v1/responses</w:t>
        </w:r>
      </w:hyperlink>
      <w:r w:rsidRPr="008A1D55">
        <w:t>" \</w:t>
      </w:r>
      <w:r w:rsidRPr="008A1D55">
        <w:br/>
        <w:t xml:space="preserve">    -H "Content-Type: application/json" \</w:t>
      </w:r>
      <w:r w:rsidRPr="008A1D55">
        <w:br/>
        <w:t xml:space="preserve">    -H "Authorization: Bearer $OPENAI_API_KEY" \</w:t>
      </w:r>
      <w:r w:rsidRPr="008A1D55">
        <w:br/>
        <w:t xml:space="preserve">    -d '{</w:t>
      </w:r>
      <w:r w:rsidRPr="008A1D55">
        <w:br/>
        <w:t xml:space="preserve">        "model": "gpt-5",</w:t>
      </w:r>
      <w:r w:rsidRPr="008A1D55">
        <w:br/>
        <w:t xml:space="preserve">        "tools": [{"type": "</w:t>
      </w:r>
      <w:proofErr w:type="spellStart"/>
      <w:r w:rsidRPr="008A1D55">
        <w:t>web_search_preview</w:t>
      </w:r>
      <w:proofErr w:type="spellEnd"/>
      <w:r w:rsidRPr="008A1D55">
        <w:t>"}],</w:t>
      </w:r>
      <w:r w:rsidRPr="008A1D55">
        <w:br/>
        <w:t xml:space="preserve">        "input": "what was a positive news story from today?"</w:t>
      </w:r>
      <w:r w:rsidRPr="008A1D55">
        <w:br/>
        <w:t xml:space="preserve">    }'</w:t>
      </w:r>
      <w:r w:rsidRPr="008A1D55">
        <w:br/>
        <w:t xml:space="preserve"> </w:t>
      </w:r>
    </w:p>
    <w:p w14:paraId="17E73FFF" w14:textId="77777777" w:rsidR="008A1D55" w:rsidRPr="008A1D55" w:rsidRDefault="008A1D55" w:rsidP="008A1D55">
      <w:r w:rsidRPr="008A1D55">
        <w:t>Web search tool versions</w:t>
      </w:r>
    </w:p>
    <w:p w14:paraId="1D8EE265" w14:textId="77777777" w:rsidR="008A1D55" w:rsidRPr="008A1D55" w:rsidRDefault="008A1D55" w:rsidP="008A1D55">
      <w:r w:rsidRPr="008A1D55">
        <w:t>The current default version of the web search tool is:</w:t>
      </w:r>
    </w:p>
    <w:p w14:paraId="0D8FFE7B" w14:textId="77777777" w:rsidR="008A1D55" w:rsidRPr="008A1D55" w:rsidRDefault="008A1D55" w:rsidP="008A1D55">
      <w:proofErr w:type="spellStart"/>
      <w:r w:rsidRPr="008A1D55">
        <w:t>web_search_preview</w:t>
      </w:r>
      <w:proofErr w:type="spellEnd"/>
    </w:p>
    <w:p w14:paraId="68227A97" w14:textId="77777777" w:rsidR="008A1D55" w:rsidRPr="008A1D55" w:rsidRDefault="008A1D55" w:rsidP="008A1D55">
      <w:r w:rsidRPr="008A1D55">
        <w:t>Which points to a dated version:</w:t>
      </w:r>
    </w:p>
    <w:p w14:paraId="0DC5DEC1" w14:textId="77777777" w:rsidR="008A1D55" w:rsidRPr="008A1D55" w:rsidRDefault="008A1D55" w:rsidP="008A1D55">
      <w:r w:rsidRPr="008A1D55">
        <w:t>web_search_preview_2025_03_11</w:t>
      </w:r>
    </w:p>
    <w:p w14:paraId="7AFF5B2A" w14:textId="77777777" w:rsidR="008A1D55" w:rsidRPr="008A1D55" w:rsidRDefault="008A1D55" w:rsidP="008A1D55">
      <w:r w:rsidRPr="008A1D55">
        <w:t xml:space="preserve">As the tool evolves, future dated snapshot versions will be documented in the </w:t>
      </w:r>
      <w:hyperlink r:id="rId24">
        <w:r w:rsidRPr="008A1D55">
          <w:rPr>
            <w:rStyle w:val="Hyperlink"/>
          </w:rPr>
          <w:t>API reference</w:t>
        </w:r>
      </w:hyperlink>
      <w:r w:rsidRPr="008A1D55">
        <w:t>.</w:t>
      </w:r>
    </w:p>
    <w:p w14:paraId="31595E48" w14:textId="77777777" w:rsidR="008A1D55" w:rsidRPr="008A1D55" w:rsidRDefault="008A1D55" w:rsidP="008A1D55">
      <w:r w:rsidRPr="008A1D55">
        <w:t xml:space="preserve">You can also force the use of the </w:t>
      </w:r>
      <w:proofErr w:type="spellStart"/>
      <w:r w:rsidRPr="008A1D55">
        <w:t>web_search_preview</w:t>
      </w:r>
      <w:proofErr w:type="spellEnd"/>
      <w:r w:rsidRPr="008A1D55">
        <w:t xml:space="preserve"> tool by using the </w:t>
      </w:r>
      <w:proofErr w:type="spellStart"/>
      <w:r w:rsidRPr="008A1D55">
        <w:t>tool_choice</w:t>
      </w:r>
      <w:proofErr w:type="spellEnd"/>
      <w:r w:rsidRPr="008A1D55">
        <w:t xml:space="preserve"> parameter, and setting it to {type: "</w:t>
      </w:r>
      <w:proofErr w:type="spellStart"/>
      <w:r w:rsidRPr="008A1D55">
        <w:t>web_search_preview</w:t>
      </w:r>
      <w:proofErr w:type="spellEnd"/>
      <w:r w:rsidRPr="008A1D55">
        <w:t>"} - this can help ensure lower latency and more consistent results.</w:t>
      </w:r>
    </w:p>
    <w:p w14:paraId="4C82CC18" w14:textId="77777777" w:rsidR="008A1D55" w:rsidRPr="008A1D55" w:rsidRDefault="008A1D55" w:rsidP="008A1D55">
      <w:r w:rsidRPr="008A1D55">
        <w:rPr>
          <w:b/>
          <w:bCs/>
        </w:rPr>
        <w:t>Output and citations</w:t>
      </w:r>
    </w:p>
    <w:p w14:paraId="50DC89B0" w14:textId="77777777" w:rsidR="008A1D55" w:rsidRPr="008A1D55" w:rsidRDefault="008A1D55" w:rsidP="008A1D55">
      <w:r w:rsidRPr="008A1D55">
        <w:t>Model responses that use the web search tool will include two parts:</w:t>
      </w:r>
    </w:p>
    <w:p w14:paraId="379AFE07" w14:textId="77777777" w:rsidR="008A1D55" w:rsidRPr="008A1D55" w:rsidRDefault="008A1D55" w:rsidP="009670AE">
      <w:pPr>
        <w:numPr>
          <w:ilvl w:val="0"/>
          <w:numId w:val="8"/>
        </w:numPr>
      </w:pPr>
      <w:r w:rsidRPr="008A1D55">
        <w:t xml:space="preserve">A </w:t>
      </w:r>
      <w:proofErr w:type="spellStart"/>
      <w:r w:rsidRPr="008A1D55">
        <w:t>web_search_call</w:t>
      </w:r>
      <w:proofErr w:type="spellEnd"/>
      <w:r w:rsidRPr="008A1D55">
        <w:t xml:space="preserve"> output item with the ID of the search call, along with the action taken in </w:t>
      </w:r>
      <w:proofErr w:type="spellStart"/>
      <w:r w:rsidRPr="008A1D55">
        <w:t>web_search_</w:t>
      </w:r>
      <w:proofErr w:type="gramStart"/>
      <w:r w:rsidRPr="008A1D55">
        <w:t>call.action</w:t>
      </w:r>
      <w:proofErr w:type="spellEnd"/>
      <w:proofErr w:type="gramEnd"/>
      <w:r w:rsidRPr="008A1D55">
        <w:t>. The action is one of:</w:t>
      </w:r>
    </w:p>
    <w:p w14:paraId="50102B42" w14:textId="77777777" w:rsidR="008A1D55" w:rsidRPr="008A1D55" w:rsidRDefault="008A1D55" w:rsidP="009670AE">
      <w:pPr>
        <w:numPr>
          <w:ilvl w:val="1"/>
          <w:numId w:val="8"/>
        </w:numPr>
      </w:pPr>
      <w:r w:rsidRPr="008A1D55">
        <w:lastRenderedPageBreak/>
        <w:t xml:space="preserve">search, which represents a web search. It will usually (but not always) </w:t>
      </w:r>
      <w:proofErr w:type="gramStart"/>
      <w:r w:rsidRPr="008A1D55">
        <w:t>includes</w:t>
      </w:r>
      <w:proofErr w:type="gramEnd"/>
      <w:r w:rsidRPr="008A1D55">
        <w:t xml:space="preserve"> the search query and domains which were searched. Search actions incur a tool call cost (see </w:t>
      </w:r>
      <w:hyperlink r:id="rId25" w:anchor="built-in-tools">
        <w:r w:rsidRPr="008A1D55">
          <w:rPr>
            <w:rStyle w:val="Hyperlink"/>
          </w:rPr>
          <w:t>pricing</w:t>
        </w:r>
      </w:hyperlink>
      <w:r w:rsidRPr="008A1D55">
        <w:t>).</w:t>
      </w:r>
    </w:p>
    <w:p w14:paraId="17585F37" w14:textId="77777777" w:rsidR="008A1D55" w:rsidRPr="008A1D55" w:rsidRDefault="008A1D55" w:rsidP="009670AE">
      <w:pPr>
        <w:numPr>
          <w:ilvl w:val="1"/>
          <w:numId w:val="8"/>
        </w:numPr>
      </w:pPr>
      <w:proofErr w:type="spellStart"/>
      <w:r w:rsidRPr="008A1D55">
        <w:t>open_page</w:t>
      </w:r>
      <w:proofErr w:type="spellEnd"/>
      <w:r w:rsidRPr="008A1D55">
        <w:t>, which represents a page being opened. Only emitted by Deep Research models.</w:t>
      </w:r>
    </w:p>
    <w:p w14:paraId="34498B76" w14:textId="77777777" w:rsidR="008A1D55" w:rsidRPr="008A1D55" w:rsidRDefault="008A1D55" w:rsidP="009670AE">
      <w:pPr>
        <w:numPr>
          <w:ilvl w:val="1"/>
          <w:numId w:val="8"/>
        </w:numPr>
      </w:pPr>
      <w:proofErr w:type="spellStart"/>
      <w:r w:rsidRPr="008A1D55">
        <w:t>find_in_page</w:t>
      </w:r>
      <w:proofErr w:type="spellEnd"/>
      <w:r w:rsidRPr="008A1D55">
        <w:t>, which represents searching within a page. Only emitted by Deep Research models.</w:t>
      </w:r>
    </w:p>
    <w:p w14:paraId="0477F67A" w14:textId="77777777" w:rsidR="008A1D55" w:rsidRPr="008A1D55" w:rsidRDefault="008A1D55" w:rsidP="009670AE">
      <w:pPr>
        <w:numPr>
          <w:ilvl w:val="0"/>
          <w:numId w:val="8"/>
        </w:numPr>
      </w:pPr>
      <w:r w:rsidRPr="008A1D55">
        <w:t>A message output item containing:</w:t>
      </w:r>
    </w:p>
    <w:p w14:paraId="09375A2D" w14:textId="77777777" w:rsidR="008A1D55" w:rsidRPr="008A1D55" w:rsidRDefault="008A1D55" w:rsidP="009670AE">
      <w:pPr>
        <w:numPr>
          <w:ilvl w:val="1"/>
          <w:numId w:val="8"/>
        </w:numPr>
      </w:pPr>
      <w:r w:rsidRPr="008A1D55">
        <w:t xml:space="preserve">The text result in </w:t>
      </w:r>
      <w:proofErr w:type="spellStart"/>
      <w:proofErr w:type="gramStart"/>
      <w:r w:rsidRPr="008A1D55">
        <w:t>message.content</w:t>
      </w:r>
      <w:proofErr w:type="spellEnd"/>
      <w:proofErr w:type="gramEnd"/>
      <w:r w:rsidRPr="008A1D55">
        <w:t>[0].text</w:t>
      </w:r>
    </w:p>
    <w:p w14:paraId="2B8B1823" w14:textId="77777777" w:rsidR="008A1D55" w:rsidRPr="008A1D55" w:rsidRDefault="008A1D55" w:rsidP="009670AE">
      <w:pPr>
        <w:numPr>
          <w:ilvl w:val="1"/>
          <w:numId w:val="8"/>
        </w:numPr>
      </w:pPr>
      <w:r w:rsidRPr="008A1D55">
        <w:t xml:space="preserve">Annotations </w:t>
      </w:r>
      <w:proofErr w:type="spellStart"/>
      <w:proofErr w:type="gramStart"/>
      <w:r w:rsidRPr="008A1D55">
        <w:t>message.content</w:t>
      </w:r>
      <w:proofErr w:type="spellEnd"/>
      <w:proofErr w:type="gramEnd"/>
      <w:r w:rsidRPr="008A1D55">
        <w:t>[0].annotations for the cited URLs</w:t>
      </w:r>
    </w:p>
    <w:p w14:paraId="1229BB81" w14:textId="77777777" w:rsidR="008A1D55" w:rsidRPr="008A1D55" w:rsidRDefault="008A1D55" w:rsidP="008A1D55">
      <w:r w:rsidRPr="008A1D55">
        <w:t xml:space="preserve">By default, the model's response will include inline citations for URLs found in the web search results. In addition to this, the </w:t>
      </w:r>
      <w:proofErr w:type="spellStart"/>
      <w:r w:rsidRPr="008A1D55">
        <w:t>url_citation</w:t>
      </w:r>
      <w:proofErr w:type="spellEnd"/>
      <w:r w:rsidRPr="008A1D55">
        <w:t xml:space="preserve"> annotation object will contain the URL, title and location of the cited source.</w:t>
      </w:r>
    </w:p>
    <w:p w14:paraId="660AED99" w14:textId="77777777" w:rsidR="008A1D55" w:rsidRPr="008A1D55" w:rsidRDefault="008A1D55" w:rsidP="008A1D55">
      <w:r w:rsidRPr="008A1D55">
        <w:t>When displaying web results or information contained in web results to end users, inline citations must be made clearly visible and clickable in your user interface.</w:t>
      </w:r>
    </w:p>
    <w:p w14:paraId="4C49E717" w14:textId="77777777" w:rsidR="008A1D55" w:rsidRPr="008A1D55" w:rsidRDefault="008A1D55" w:rsidP="008A1D55">
      <w:r w:rsidRPr="008A1D55">
        <w:t>[</w:t>
      </w:r>
      <w:r w:rsidRPr="008A1D55">
        <w:br/>
        <w:t xml:space="preserve">    {</w:t>
      </w:r>
      <w:r w:rsidRPr="008A1D55">
        <w:br/>
        <w:t xml:space="preserve">        "type": "</w:t>
      </w:r>
      <w:proofErr w:type="spellStart"/>
      <w:r w:rsidRPr="008A1D55">
        <w:t>web_search_call</w:t>
      </w:r>
      <w:proofErr w:type="spellEnd"/>
      <w:r w:rsidRPr="008A1D55">
        <w:t>",</w:t>
      </w:r>
      <w:r w:rsidRPr="008A1D55">
        <w:br/>
        <w:t xml:space="preserve">        "id": "ws_67c9fa0502748190b7dd390736892e100be649c1a5ff9609",</w:t>
      </w:r>
      <w:r w:rsidRPr="008A1D55">
        <w:br/>
        <w:t xml:space="preserve">        "status": "completed"</w:t>
      </w:r>
      <w:r w:rsidRPr="008A1D55">
        <w:br/>
        <w:t xml:space="preserve">    },</w:t>
      </w:r>
      <w:r w:rsidRPr="008A1D55">
        <w:br/>
        <w:t xml:space="preserve">    {</w:t>
      </w:r>
      <w:r w:rsidRPr="008A1D55">
        <w:br/>
        <w:t xml:space="preserve">        "id": "msg_67c9fa077e288190af08fdffda2e34f20be649c1a5ff9609",</w:t>
      </w:r>
      <w:r w:rsidRPr="008A1D55">
        <w:br/>
        <w:t xml:space="preserve">        "type": "message",</w:t>
      </w:r>
      <w:r w:rsidRPr="008A1D55">
        <w:br/>
        <w:t xml:space="preserve">        "status": "completed",</w:t>
      </w:r>
      <w:r w:rsidRPr="008A1D55">
        <w:br/>
        <w:t xml:space="preserve">        "role": "assistant",</w:t>
      </w:r>
      <w:r w:rsidRPr="008A1D55">
        <w:br/>
        <w:t xml:space="preserve">        "content": [</w:t>
      </w:r>
      <w:r w:rsidRPr="008A1D55">
        <w:br/>
        <w:t xml:space="preserve">            {</w:t>
      </w:r>
      <w:r w:rsidRPr="008A1D55">
        <w:br/>
        <w:t xml:space="preserve">                "type": "</w:t>
      </w:r>
      <w:proofErr w:type="spellStart"/>
      <w:r w:rsidRPr="008A1D55">
        <w:t>output_text</w:t>
      </w:r>
      <w:proofErr w:type="spellEnd"/>
      <w:r w:rsidRPr="008A1D55">
        <w:t>",</w:t>
      </w:r>
      <w:r w:rsidRPr="008A1D55">
        <w:br/>
        <w:t xml:space="preserve">                "text": "On March 6, 2025, several news...",</w:t>
      </w:r>
      <w:r w:rsidRPr="008A1D55">
        <w:br/>
      </w:r>
      <w:r w:rsidRPr="008A1D55">
        <w:lastRenderedPageBreak/>
        <w:t xml:space="preserve">                "annotations": [</w:t>
      </w:r>
      <w:r w:rsidRPr="008A1D55">
        <w:br/>
        <w:t xml:space="preserve">                    {</w:t>
      </w:r>
      <w:r w:rsidRPr="008A1D55">
        <w:br/>
        <w:t xml:space="preserve">                        "type": "</w:t>
      </w:r>
      <w:proofErr w:type="spellStart"/>
      <w:r w:rsidRPr="008A1D55">
        <w:t>url_citation</w:t>
      </w:r>
      <w:proofErr w:type="spellEnd"/>
      <w:r w:rsidRPr="008A1D55">
        <w:t>",</w:t>
      </w:r>
      <w:r w:rsidRPr="008A1D55">
        <w:br/>
        <w:t xml:space="preserve">                        "</w:t>
      </w:r>
      <w:proofErr w:type="spellStart"/>
      <w:r w:rsidRPr="008A1D55">
        <w:t>start_index</w:t>
      </w:r>
      <w:proofErr w:type="spellEnd"/>
      <w:r w:rsidRPr="008A1D55">
        <w:t>": 2606,</w:t>
      </w:r>
      <w:r w:rsidRPr="008A1D55">
        <w:br/>
        <w:t xml:space="preserve">                        "</w:t>
      </w:r>
      <w:proofErr w:type="spellStart"/>
      <w:r w:rsidRPr="008A1D55">
        <w:t>end_index</w:t>
      </w:r>
      <w:proofErr w:type="spellEnd"/>
      <w:r w:rsidRPr="008A1D55">
        <w:t>": 2758,</w:t>
      </w:r>
      <w:r w:rsidRPr="008A1D55">
        <w:br/>
        <w:t xml:space="preserve">                        "</w:t>
      </w:r>
      <w:proofErr w:type="spellStart"/>
      <w:r w:rsidRPr="008A1D55">
        <w:t>url</w:t>
      </w:r>
      <w:proofErr w:type="spellEnd"/>
      <w:r w:rsidRPr="008A1D55">
        <w:t>": "</w:t>
      </w:r>
      <w:hyperlink>
        <w:r w:rsidRPr="008A1D55">
          <w:rPr>
            <w:rStyle w:val="Hyperlink"/>
          </w:rPr>
          <w:t>https://</w:t>
        </w:r>
      </w:hyperlink>
      <w:r w:rsidRPr="008A1D55">
        <w:t>...",</w:t>
      </w:r>
      <w:r w:rsidRPr="008A1D55">
        <w:br/>
        <w:t xml:space="preserve">                        "title": "Title..."</w:t>
      </w:r>
      <w:r w:rsidRPr="008A1D55">
        <w:br/>
        <w:t xml:space="preserve">                    }</w:t>
      </w:r>
      <w:r w:rsidRPr="008A1D55">
        <w:br/>
        <w:t xml:space="preserve">                ]</w:t>
      </w:r>
      <w:r w:rsidRPr="008A1D55">
        <w:br/>
        <w:t xml:space="preserve">            }</w:t>
      </w:r>
      <w:r w:rsidRPr="008A1D55">
        <w:br/>
        <w:t xml:space="preserve">        ]</w:t>
      </w:r>
      <w:r w:rsidRPr="008A1D55">
        <w:br/>
        <w:t xml:space="preserve">    }</w:t>
      </w:r>
      <w:r w:rsidRPr="008A1D55">
        <w:br/>
        <w:t>]</w:t>
      </w:r>
      <w:r w:rsidRPr="008A1D55">
        <w:br/>
        <w:t xml:space="preserve"> </w:t>
      </w:r>
    </w:p>
    <w:p w14:paraId="4A333565" w14:textId="77777777" w:rsidR="008A1D55" w:rsidRPr="008A1D55" w:rsidRDefault="008A1D55" w:rsidP="008A1D55">
      <w:r w:rsidRPr="008A1D55">
        <w:rPr>
          <w:b/>
          <w:bCs/>
        </w:rPr>
        <w:t>User location</w:t>
      </w:r>
    </w:p>
    <w:p w14:paraId="29944DF1" w14:textId="77777777" w:rsidR="008A1D55" w:rsidRPr="008A1D55" w:rsidRDefault="008A1D55" w:rsidP="008A1D55">
      <w:r w:rsidRPr="008A1D55">
        <w:t xml:space="preserve">To refine search results based on geography, you can specify an approximate user location using country, city, region, and/or </w:t>
      </w:r>
      <w:proofErr w:type="spellStart"/>
      <w:r w:rsidRPr="008A1D55">
        <w:t>timezone</w:t>
      </w:r>
      <w:proofErr w:type="spellEnd"/>
      <w:r w:rsidRPr="008A1D55">
        <w:t>.</w:t>
      </w:r>
    </w:p>
    <w:p w14:paraId="397EDFC2" w14:textId="77777777" w:rsidR="008A1D55" w:rsidRPr="008A1D55" w:rsidRDefault="008A1D55" w:rsidP="009670AE">
      <w:pPr>
        <w:numPr>
          <w:ilvl w:val="0"/>
          <w:numId w:val="7"/>
        </w:numPr>
      </w:pPr>
      <w:r w:rsidRPr="008A1D55">
        <w:t>The city and region fields are free text strings, like Minneapolis and Minnesota respectively.</w:t>
      </w:r>
    </w:p>
    <w:p w14:paraId="535ADAB6" w14:textId="77777777" w:rsidR="008A1D55" w:rsidRPr="008A1D55" w:rsidRDefault="008A1D55" w:rsidP="009670AE">
      <w:pPr>
        <w:numPr>
          <w:ilvl w:val="0"/>
          <w:numId w:val="7"/>
        </w:numPr>
      </w:pPr>
      <w:r w:rsidRPr="008A1D55">
        <w:t xml:space="preserve">The country field is a two-letter </w:t>
      </w:r>
      <w:hyperlink r:id="rId26">
        <w:r w:rsidRPr="008A1D55">
          <w:rPr>
            <w:rStyle w:val="Hyperlink"/>
          </w:rPr>
          <w:t>ISO country code</w:t>
        </w:r>
      </w:hyperlink>
      <w:r w:rsidRPr="008A1D55">
        <w:t>, like US.</w:t>
      </w:r>
    </w:p>
    <w:p w14:paraId="5F854BA9" w14:textId="77777777" w:rsidR="008A1D55" w:rsidRPr="008A1D55" w:rsidRDefault="008A1D55" w:rsidP="009670AE">
      <w:pPr>
        <w:numPr>
          <w:ilvl w:val="0"/>
          <w:numId w:val="7"/>
        </w:numPr>
      </w:pPr>
      <w:r w:rsidRPr="008A1D55">
        <w:t xml:space="preserve">The </w:t>
      </w:r>
      <w:proofErr w:type="spellStart"/>
      <w:r w:rsidRPr="008A1D55">
        <w:t>timezone</w:t>
      </w:r>
      <w:proofErr w:type="spellEnd"/>
      <w:r w:rsidRPr="008A1D55">
        <w:t xml:space="preserve"> field is an </w:t>
      </w:r>
      <w:hyperlink r:id="rId27">
        <w:r w:rsidRPr="008A1D55">
          <w:rPr>
            <w:rStyle w:val="Hyperlink"/>
          </w:rPr>
          <w:t xml:space="preserve">IANA </w:t>
        </w:r>
        <w:proofErr w:type="spellStart"/>
        <w:r w:rsidRPr="008A1D55">
          <w:rPr>
            <w:rStyle w:val="Hyperlink"/>
          </w:rPr>
          <w:t>timezone</w:t>
        </w:r>
        <w:proofErr w:type="spellEnd"/>
      </w:hyperlink>
      <w:r w:rsidRPr="008A1D55">
        <w:t xml:space="preserve"> like America/Chicago.</w:t>
      </w:r>
    </w:p>
    <w:p w14:paraId="17B4808B" w14:textId="77777777" w:rsidR="008A1D55" w:rsidRPr="008A1D55" w:rsidRDefault="008A1D55" w:rsidP="008A1D55">
      <w:r w:rsidRPr="008A1D55">
        <w:t>Note that user location is not supported for deep research models using web search.</w:t>
      </w:r>
    </w:p>
    <w:p w14:paraId="02B4086D" w14:textId="77777777" w:rsidR="008A1D55" w:rsidRPr="008A1D55" w:rsidRDefault="008A1D55" w:rsidP="008A1D55">
      <w:r w:rsidRPr="008A1D55">
        <w:t>Customizing user location</w:t>
      </w:r>
    </w:p>
    <w:p w14:paraId="4FB3EC5A" w14:textId="77777777" w:rsidR="008A1D55" w:rsidRPr="008A1D55" w:rsidRDefault="008A1D55" w:rsidP="008A1D55">
      <w:r w:rsidRPr="008A1D55">
        <w:t xml:space="preserve">from </w:t>
      </w:r>
      <w:proofErr w:type="spellStart"/>
      <w:r w:rsidRPr="008A1D55">
        <w:t>openai</w:t>
      </w:r>
      <w:proofErr w:type="spellEnd"/>
      <w:r w:rsidRPr="008A1D55">
        <w:t xml:space="preserve"> import </w:t>
      </w:r>
      <w:proofErr w:type="spellStart"/>
      <w:r w:rsidRPr="008A1D55">
        <w:t>OpenAI</w:t>
      </w:r>
      <w:proofErr w:type="spellEnd"/>
      <w:r w:rsidRPr="008A1D55">
        <w:br/>
        <w:t xml:space="preserve">client = </w:t>
      </w:r>
      <w:proofErr w:type="spellStart"/>
      <w:r w:rsidRPr="008A1D55">
        <w:t>OpenAI</w:t>
      </w:r>
      <w:proofErr w:type="spellEnd"/>
      <w:r w:rsidRPr="008A1D55">
        <w:t>()</w:t>
      </w:r>
      <w:r w:rsidRPr="008A1D55">
        <w:br/>
      </w:r>
      <w:r w:rsidRPr="008A1D55">
        <w:br/>
        <w:t xml:space="preserve">response = </w:t>
      </w:r>
      <w:proofErr w:type="spellStart"/>
      <w:r w:rsidRPr="008A1D55">
        <w:t>client.responses.create</w:t>
      </w:r>
      <w:proofErr w:type="spellEnd"/>
      <w:r w:rsidRPr="008A1D55">
        <w:t>(</w:t>
      </w:r>
      <w:r w:rsidRPr="008A1D55">
        <w:br/>
        <w:t xml:space="preserve">    model="o4-mini",</w:t>
      </w:r>
      <w:r w:rsidRPr="008A1D55">
        <w:br/>
        <w:t xml:space="preserve">    tools=[{</w:t>
      </w:r>
      <w:r w:rsidRPr="008A1D55">
        <w:br/>
        <w:t xml:space="preserve">        "type": "</w:t>
      </w:r>
      <w:proofErr w:type="spellStart"/>
      <w:r w:rsidRPr="008A1D55">
        <w:t>web_search_preview</w:t>
      </w:r>
      <w:proofErr w:type="spellEnd"/>
      <w:r w:rsidRPr="008A1D55">
        <w:t>",</w:t>
      </w:r>
      <w:r w:rsidRPr="008A1D55">
        <w:br/>
      </w:r>
      <w:r w:rsidRPr="008A1D55">
        <w:lastRenderedPageBreak/>
        <w:t xml:space="preserve">        "</w:t>
      </w:r>
      <w:proofErr w:type="spellStart"/>
      <w:r w:rsidRPr="008A1D55">
        <w:t>user_location</w:t>
      </w:r>
      <w:proofErr w:type="spellEnd"/>
      <w:r w:rsidRPr="008A1D55">
        <w:t>": {</w:t>
      </w:r>
      <w:r w:rsidRPr="008A1D55">
        <w:br/>
        <w:t xml:space="preserve">            "type": "approximate",</w:t>
      </w:r>
      <w:r w:rsidRPr="008A1D55">
        <w:br/>
        <w:t xml:space="preserve">            "country": "GB",</w:t>
      </w:r>
      <w:r w:rsidRPr="008A1D55">
        <w:br/>
        <w:t xml:space="preserve">            "city": "London",</w:t>
      </w:r>
      <w:r w:rsidRPr="008A1D55">
        <w:br/>
        <w:t xml:space="preserve">            "region": "London",</w:t>
      </w:r>
      <w:r w:rsidRPr="008A1D55">
        <w:br/>
        <w:t xml:space="preserve">        }</w:t>
      </w:r>
      <w:r w:rsidRPr="008A1D55">
        <w:br/>
        <w:t xml:space="preserve">    }],</w:t>
      </w:r>
      <w:r w:rsidRPr="008A1D55">
        <w:br/>
        <w:t xml:space="preserve">    input="What are the best restaurants around Granary Square?",</w:t>
      </w:r>
      <w:r w:rsidRPr="008A1D55">
        <w:br/>
        <w:t>)</w:t>
      </w:r>
      <w:r w:rsidRPr="008A1D55">
        <w:br/>
      </w:r>
      <w:r w:rsidRPr="008A1D55">
        <w:br/>
        <w:t>print(</w:t>
      </w:r>
      <w:proofErr w:type="spellStart"/>
      <w:r w:rsidRPr="008A1D55">
        <w:t>response.output_text</w:t>
      </w:r>
      <w:proofErr w:type="spellEnd"/>
      <w:r w:rsidRPr="008A1D55">
        <w:t>)</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w:t>
      </w:r>
      <w:proofErr w:type="spellStart"/>
      <w:r w:rsidRPr="008A1D55">
        <w:t>openai</w:t>
      </w:r>
      <w:proofErr w:type="spellEnd"/>
      <w:r w:rsidRPr="008A1D55">
        <w:t xml:space="preserve"> = new </w:t>
      </w:r>
      <w:proofErr w:type="spellStart"/>
      <w:r w:rsidRPr="008A1D55">
        <w:t>OpenAI</w:t>
      </w:r>
      <w:proofErr w:type="spellEnd"/>
      <w:r w:rsidRPr="008A1D55">
        <w:t>();</w:t>
      </w:r>
      <w:r w:rsidRPr="008A1D55">
        <w:br/>
      </w:r>
      <w:r w:rsidRPr="008A1D55">
        <w:br/>
        <w:t xml:space="preserve">const response = await </w:t>
      </w:r>
      <w:proofErr w:type="spellStart"/>
      <w:r w:rsidRPr="008A1D55">
        <w:t>openai.responses.create</w:t>
      </w:r>
      <w:proofErr w:type="spellEnd"/>
      <w:r w:rsidRPr="008A1D55">
        <w:t>({</w:t>
      </w:r>
      <w:r w:rsidRPr="008A1D55">
        <w:br/>
        <w:t xml:space="preserve">    model: "o4-mini",</w:t>
      </w:r>
      <w:r w:rsidRPr="008A1D55">
        <w:br/>
        <w:t xml:space="preserve">    tools: [{</w:t>
      </w:r>
      <w:r w:rsidRPr="008A1D55">
        <w:br/>
        <w:t xml:space="preserve">        type: "</w:t>
      </w:r>
      <w:proofErr w:type="spellStart"/>
      <w:r w:rsidRPr="008A1D55">
        <w:t>web_search_preview</w:t>
      </w:r>
      <w:proofErr w:type="spellEnd"/>
      <w:r w:rsidRPr="008A1D55">
        <w:t>",</w:t>
      </w:r>
      <w:r w:rsidRPr="008A1D55">
        <w:br/>
        <w:t xml:space="preserve">        </w:t>
      </w:r>
      <w:proofErr w:type="spellStart"/>
      <w:r w:rsidRPr="008A1D55">
        <w:t>user_location</w:t>
      </w:r>
      <w:proofErr w:type="spellEnd"/>
      <w:r w:rsidRPr="008A1D55">
        <w:t>: {</w:t>
      </w:r>
      <w:r w:rsidRPr="008A1D55">
        <w:br/>
        <w:t xml:space="preserve">            type: "approximate",</w:t>
      </w:r>
      <w:r w:rsidRPr="008A1D55">
        <w:br/>
        <w:t xml:space="preserve">            country: "GB",</w:t>
      </w:r>
      <w:r w:rsidRPr="008A1D55">
        <w:br/>
        <w:t xml:space="preserve">            city: "London",</w:t>
      </w:r>
      <w:r w:rsidRPr="008A1D55">
        <w:br/>
        <w:t xml:space="preserve">            region: "London"</w:t>
      </w:r>
      <w:r w:rsidRPr="008A1D55">
        <w:br/>
        <w:t xml:space="preserve">        }</w:t>
      </w:r>
      <w:r w:rsidRPr="008A1D55">
        <w:br/>
        <w:t xml:space="preserve">    }],</w:t>
      </w:r>
      <w:r w:rsidRPr="008A1D55">
        <w:br/>
        <w:t xml:space="preserve">    input: "What are the best restaurants around Granary Square?",</w:t>
      </w:r>
      <w:r w:rsidRPr="008A1D55">
        <w:br/>
        <w:t>});</w:t>
      </w:r>
      <w:r w:rsidRPr="008A1D55">
        <w:br/>
        <w:t>console.log(</w:t>
      </w:r>
      <w:proofErr w:type="spellStart"/>
      <w:r w:rsidRPr="008A1D55">
        <w:t>response.output_text</w:t>
      </w:r>
      <w:proofErr w:type="spellEnd"/>
      <w:r w:rsidRPr="008A1D55">
        <w:t>);</w:t>
      </w:r>
      <w:r w:rsidRPr="008A1D55">
        <w:br/>
        <w:t xml:space="preserve"> curl "</w:t>
      </w:r>
      <w:hyperlink r:id="rId28">
        <w:r w:rsidRPr="008A1D55">
          <w:rPr>
            <w:rStyle w:val="Hyperlink"/>
          </w:rPr>
          <w:t>https://api.openai.com/v1/responses</w:t>
        </w:r>
      </w:hyperlink>
      <w:r w:rsidRPr="008A1D55">
        <w:t>" \</w:t>
      </w:r>
      <w:r w:rsidRPr="008A1D55">
        <w:br/>
        <w:t xml:space="preserve">    -H "Content-Type: application/json" \</w:t>
      </w:r>
      <w:r w:rsidRPr="008A1D55">
        <w:br/>
        <w:t xml:space="preserve">    -H "Authorization: Bearer $OPENAI_API_KEY" \</w:t>
      </w:r>
      <w:r w:rsidRPr="008A1D55">
        <w:br/>
        <w:t xml:space="preserve">    -d '{</w:t>
      </w:r>
      <w:r w:rsidRPr="008A1D55">
        <w:br/>
        <w:t xml:space="preserve">        "model": "o4-mini",</w:t>
      </w:r>
      <w:r w:rsidRPr="008A1D55">
        <w:br/>
        <w:t xml:space="preserve">        "tools": [{</w:t>
      </w:r>
      <w:r w:rsidRPr="008A1D55">
        <w:br/>
      </w:r>
      <w:r w:rsidRPr="008A1D55">
        <w:lastRenderedPageBreak/>
        <w:t xml:space="preserve">            "type": "</w:t>
      </w:r>
      <w:proofErr w:type="spellStart"/>
      <w:r w:rsidRPr="008A1D55">
        <w:t>web_search_preview</w:t>
      </w:r>
      <w:proofErr w:type="spellEnd"/>
      <w:r w:rsidRPr="008A1D55">
        <w:t>",</w:t>
      </w:r>
      <w:r w:rsidRPr="008A1D55">
        <w:br/>
        <w:t xml:space="preserve">            "</w:t>
      </w:r>
      <w:proofErr w:type="spellStart"/>
      <w:r w:rsidRPr="008A1D55">
        <w:t>user_location</w:t>
      </w:r>
      <w:proofErr w:type="spellEnd"/>
      <w:r w:rsidRPr="008A1D55">
        <w:t>": {</w:t>
      </w:r>
      <w:r w:rsidRPr="008A1D55">
        <w:br/>
        <w:t xml:space="preserve">                "type": "approximate",</w:t>
      </w:r>
      <w:r w:rsidRPr="008A1D55">
        <w:br/>
        <w:t xml:space="preserve">                "country": "GB",</w:t>
      </w:r>
      <w:r w:rsidRPr="008A1D55">
        <w:br/>
        <w:t xml:space="preserve">                "city": "London",</w:t>
      </w:r>
      <w:r w:rsidRPr="008A1D55">
        <w:br/>
        <w:t xml:space="preserve">                "region": "London"</w:t>
      </w:r>
      <w:r w:rsidRPr="008A1D55">
        <w:br/>
        <w:t xml:space="preserve">            }</w:t>
      </w:r>
      <w:r w:rsidRPr="008A1D55">
        <w:br/>
        <w:t xml:space="preserve">        }],</w:t>
      </w:r>
      <w:r w:rsidRPr="008A1D55">
        <w:br/>
        <w:t xml:space="preserve">        "input": "What are the best restaurants around Granary Square?"</w:t>
      </w:r>
      <w:r w:rsidRPr="008A1D55">
        <w:br/>
        <w:t xml:space="preserve">    }'</w:t>
      </w:r>
      <w:r w:rsidRPr="008A1D55">
        <w:br/>
        <w:t xml:space="preserve"> </w:t>
      </w:r>
    </w:p>
    <w:p w14:paraId="447F1FB9" w14:textId="77777777" w:rsidR="008A1D55" w:rsidRPr="008A1D55" w:rsidRDefault="008A1D55" w:rsidP="008A1D55">
      <w:r w:rsidRPr="008A1D55">
        <w:rPr>
          <w:b/>
          <w:bCs/>
        </w:rPr>
        <w:t>Search context size</w:t>
      </w:r>
    </w:p>
    <w:p w14:paraId="5BF0E3AE" w14:textId="77777777" w:rsidR="008A1D55" w:rsidRPr="008A1D55" w:rsidRDefault="008A1D55" w:rsidP="008A1D55">
      <w:r w:rsidRPr="008A1D55">
        <w:t xml:space="preserve">When using this tool, the </w:t>
      </w:r>
      <w:proofErr w:type="spellStart"/>
      <w:r w:rsidRPr="008A1D55">
        <w:t>search_context_size</w:t>
      </w:r>
      <w:proofErr w:type="spellEnd"/>
      <w:r w:rsidRPr="008A1D55">
        <w:t xml:space="preserve"> parameter controls how much context is retrieved from the web to help the tool formulate a response. The tokens used by the search tool do </w:t>
      </w:r>
      <w:r w:rsidRPr="008A1D55">
        <w:rPr>
          <w:b/>
          <w:bCs/>
        </w:rPr>
        <w:t>not</w:t>
      </w:r>
      <w:r w:rsidRPr="008A1D55">
        <w:t xml:space="preserve"> affect the context window of the main model specified in the model parameter in your response creation request. These tokens are also </w:t>
      </w:r>
      <w:r w:rsidRPr="008A1D55">
        <w:rPr>
          <w:b/>
          <w:bCs/>
        </w:rPr>
        <w:t>not</w:t>
      </w:r>
      <w:r w:rsidRPr="008A1D55">
        <w:t xml:space="preserve"> carried over from one turn to another — they're simply used to formulate the tool response and then discarded.</w:t>
      </w:r>
    </w:p>
    <w:p w14:paraId="435B847E" w14:textId="77777777" w:rsidR="008A1D55" w:rsidRPr="008A1D55" w:rsidRDefault="008A1D55" w:rsidP="008A1D55">
      <w:r w:rsidRPr="008A1D55">
        <w:t>Choosing a context size impacts:</w:t>
      </w:r>
    </w:p>
    <w:p w14:paraId="28F6C066" w14:textId="77777777" w:rsidR="008A1D55" w:rsidRPr="008A1D55" w:rsidRDefault="008A1D55" w:rsidP="009670AE">
      <w:pPr>
        <w:numPr>
          <w:ilvl w:val="0"/>
          <w:numId w:val="6"/>
        </w:numPr>
      </w:pPr>
      <w:r w:rsidRPr="008A1D55">
        <w:rPr>
          <w:b/>
          <w:bCs/>
        </w:rPr>
        <w:t>Cost</w:t>
      </w:r>
      <w:r w:rsidRPr="008A1D55">
        <w:t xml:space="preserve">: Search content tokens are free for some models, but may be billed at a model's text token rates for others. Refer to </w:t>
      </w:r>
      <w:hyperlink r:id="rId29" w:anchor="built-in-tools">
        <w:r w:rsidRPr="008A1D55">
          <w:rPr>
            <w:rStyle w:val="Hyperlink"/>
          </w:rPr>
          <w:t>pricing</w:t>
        </w:r>
      </w:hyperlink>
      <w:r w:rsidRPr="008A1D55">
        <w:t xml:space="preserve"> for details.</w:t>
      </w:r>
    </w:p>
    <w:p w14:paraId="1D3FCEBE" w14:textId="77777777" w:rsidR="008A1D55" w:rsidRPr="008A1D55" w:rsidRDefault="008A1D55" w:rsidP="009670AE">
      <w:pPr>
        <w:numPr>
          <w:ilvl w:val="0"/>
          <w:numId w:val="6"/>
        </w:numPr>
      </w:pPr>
      <w:r w:rsidRPr="008A1D55">
        <w:rPr>
          <w:b/>
          <w:bCs/>
        </w:rPr>
        <w:t>Quality</w:t>
      </w:r>
      <w:r w:rsidRPr="008A1D55">
        <w:t>: Higher search context sizes generally provide richer context, resulting in more accurate, comprehensive answers.</w:t>
      </w:r>
    </w:p>
    <w:p w14:paraId="33EAFFA7" w14:textId="77777777" w:rsidR="008A1D55" w:rsidRPr="008A1D55" w:rsidRDefault="008A1D55" w:rsidP="009670AE">
      <w:pPr>
        <w:numPr>
          <w:ilvl w:val="0"/>
          <w:numId w:val="6"/>
        </w:numPr>
      </w:pPr>
      <w:r w:rsidRPr="008A1D55">
        <w:rPr>
          <w:b/>
          <w:bCs/>
        </w:rPr>
        <w:t>Latency</w:t>
      </w:r>
      <w:r w:rsidRPr="008A1D55">
        <w:t>: Higher context sizes require processing more tokens, which can slow down the tool's response time.</w:t>
      </w:r>
    </w:p>
    <w:p w14:paraId="595E7F16" w14:textId="77777777" w:rsidR="008A1D55" w:rsidRPr="008A1D55" w:rsidRDefault="008A1D55" w:rsidP="008A1D55">
      <w:r w:rsidRPr="008A1D55">
        <w:t>Available values:</w:t>
      </w:r>
    </w:p>
    <w:p w14:paraId="193E4B88" w14:textId="77777777" w:rsidR="008A1D55" w:rsidRPr="008A1D55" w:rsidRDefault="008A1D55" w:rsidP="009670AE">
      <w:pPr>
        <w:numPr>
          <w:ilvl w:val="0"/>
          <w:numId w:val="5"/>
        </w:numPr>
      </w:pPr>
      <w:r w:rsidRPr="008A1D55">
        <w:rPr>
          <w:b/>
          <w:bCs/>
        </w:rPr>
        <w:t>high</w:t>
      </w:r>
      <w:r w:rsidRPr="008A1D55">
        <w:t>: Most comprehensive context, slower response.</w:t>
      </w:r>
    </w:p>
    <w:p w14:paraId="05E46066" w14:textId="77777777" w:rsidR="008A1D55" w:rsidRPr="008A1D55" w:rsidRDefault="008A1D55" w:rsidP="009670AE">
      <w:pPr>
        <w:numPr>
          <w:ilvl w:val="0"/>
          <w:numId w:val="5"/>
        </w:numPr>
      </w:pPr>
      <w:r w:rsidRPr="008A1D55">
        <w:rPr>
          <w:b/>
          <w:bCs/>
        </w:rPr>
        <w:t>medium</w:t>
      </w:r>
      <w:r w:rsidRPr="008A1D55">
        <w:t xml:space="preserve"> (default): Balanced context and latency.</w:t>
      </w:r>
    </w:p>
    <w:p w14:paraId="2552E12E" w14:textId="77777777" w:rsidR="008A1D55" w:rsidRPr="008A1D55" w:rsidRDefault="008A1D55" w:rsidP="009670AE">
      <w:pPr>
        <w:numPr>
          <w:ilvl w:val="0"/>
          <w:numId w:val="5"/>
        </w:numPr>
      </w:pPr>
      <w:r w:rsidRPr="008A1D55">
        <w:rPr>
          <w:b/>
          <w:bCs/>
        </w:rPr>
        <w:t>low</w:t>
      </w:r>
      <w:r w:rsidRPr="008A1D55">
        <w:t>: Least context, fastest response, but potentially lower answer quality.</w:t>
      </w:r>
    </w:p>
    <w:p w14:paraId="7795570F" w14:textId="77777777" w:rsidR="008A1D55" w:rsidRPr="008A1D55" w:rsidRDefault="008A1D55" w:rsidP="008A1D55">
      <w:r w:rsidRPr="008A1D55">
        <w:lastRenderedPageBreak/>
        <w:t>Context size configuration is not supported for o3, o3-pro, o4-mini, and deep research models.</w:t>
      </w:r>
    </w:p>
    <w:p w14:paraId="3739C0E1" w14:textId="77777777" w:rsidR="008A1D55" w:rsidRPr="008A1D55" w:rsidRDefault="008A1D55" w:rsidP="008A1D55">
      <w:r w:rsidRPr="008A1D55">
        <w:t>Customizing search context size</w:t>
      </w:r>
    </w:p>
    <w:p w14:paraId="3DA936E7" w14:textId="77777777" w:rsidR="008A1D55" w:rsidRPr="008A1D55" w:rsidRDefault="008A1D55" w:rsidP="008A1D55">
      <w:r w:rsidRPr="008A1D55">
        <w:t xml:space="preserve">from </w:t>
      </w:r>
      <w:proofErr w:type="spellStart"/>
      <w:r w:rsidRPr="008A1D55">
        <w:t>openai</w:t>
      </w:r>
      <w:proofErr w:type="spellEnd"/>
      <w:r w:rsidRPr="008A1D55">
        <w:t xml:space="preserve"> import </w:t>
      </w:r>
      <w:proofErr w:type="spellStart"/>
      <w:r w:rsidRPr="008A1D55">
        <w:t>OpenAI</w:t>
      </w:r>
      <w:proofErr w:type="spellEnd"/>
      <w:r w:rsidRPr="008A1D55">
        <w:br/>
        <w:t xml:space="preserve">client = </w:t>
      </w:r>
      <w:proofErr w:type="spellStart"/>
      <w:r w:rsidRPr="008A1D55">
        <w:t>OpenAI</w:t>
      </w:r>
      <w:proofErr w:type="spellEnd"/>
      <w:r w:rsidRPr="008A1D55">
        <w:t>()</w:t>
      </w:r>
      <w:r w:rsidRPr="008A1D55">
        <w:br/>
      </w:r>
      <w:r w:rsidRPr="008A1D55">
        <w:br/>
        <w:t xml:space="preserve">response = </w:t>
      </w:r>
      <w:proofErr w:type="spellStart"/>
      <w:r w:rsidRPr="008A1D55">
        <w:t>client.responses.create</w:t>
      </w:r>
      <w:proofErr w:type="spellEnd"/>
      <w:r w:rsidRPr="008A1D55">
        <w:t>(</w:t>
      </w:r>
      <w:r w:rsidRPr="008A1D55">
        <w:br/>
        <w:t xml:space="preserve">    model="gpt-4.1",</w:t>
      </w:r>
      <w:r w:rsidRPr="008A1D55">
        <w:br/>
        <w:t xml:space="preserve">    tools=[{</w:t>
      </w:r>
      <w:r w:rsidRPr="008A1D55">
        <w:br/>
        <w:t xml:space="preserve">        "type": "</w:t>
      </w:r>
      <w:proofErr w:type="spellStart"/>
      <w:r w:rsidRPr="008A1D55">
        <w:t>web_search_preview</w:t>
      </w:r>
      <w:proofErr w:type="spellEnd"/>
      <w:r w:rsidRPr="008A1D55">
        <w:t>",</w:t>
      </w:r>
      <w:r w:rsidRPr="008A1D55">
        <w:br/>
        <w:t xml:space="preserve">        "</w:t>
      </w:r>
      <w:proofErr w:type="spellStart"/>
      <w:r w:rsidRPr="008A1D55">
        <w:t>search_context_size</w:t>
      </w:r>
      <w:proofErr w:type="spellEnd"/>
      <w:r w:rsidRPr="008A1D55">
        <w:t>": "low",</w:t>
      </w:r>
      <w:r w:rsidRPr="008A1D55">
        <w:br/>
        <w:t xml:space="preserve">    }],</w:t>
      </w:r>
      <w:r w:rsidRPr="008A1D55">
        <w:br/>
        <w:t xml:space="preserve">    input="What movie won best picture in 2025?",</w:t>
      </w:r>
      <w:r w:rsidRPr="008A1D55">
        <w:br/>
        <w:t>)</w:t>
      </w:r>
      <w:r w:rsidRPr="008A1D55">
        <w:br/>
      </w:r>
      <w:r w:rsidRPr="008A1D55">
        <w:br/>
        <w:t>print(</w:t>
      </w:r>
      <w:proofErr w:type="spellStart"/>
      <w:r w:rsidRPr="008A1D55">
        <w:t>response.output_text</w:t>
      </w:r>
      <w:proofErr w:type="spellEnd"/>
      <w:r w:rsidRPr="008A1D55">
        <w:t>)</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w:t>
      </w:r>
      <w:proofErr w:type="spellStart"/>
      <w:r w:rsidRPr="008A1D55">
        <w:t>openai</w:t>
      </w:r>
      <w:proofErr w:type="spellEnd"/>
      <w:r w:rsidRPr="008A1D55">
        <w:t xml:space="preserve"> = new </w:t>
      </w:r>
      <w:proofErr w:type="spellStart"/>
      <w:r w:rsidRPr="008A1D55">
        <w:t>OpenAI</w:t>
      </w:r>
      <w:proofErr w:type="spellEnd"/>
      <w:r w:rsidRPr="008A1D55">
        <w:t>();</w:t>
      </w:r>
      <w:r w:rsidRPr="008A1D55">
        <w:br/>
      </w:r>
      <w:r w:rsidRPr="008A1D55">
        <w:br/>
        <w:t xml:space="preserve">const response = await </w:t>
      </w:r>
      <w:proofErr w:type="spellStart"/>
      <w:r w:rsidRPr="008A1D55">
        <w:t>openai.responses.create</w:t>
      </w:r>
      <w:proofErr w:type="spellEnd"/>
      <w:r w:rsidRPr="008A1D55">
        <w:t>({</w:t>
      </w:r>
      <w:r w:rsidRPr="008A1D55">
        <w:br/>
        <w:t xml:space="preserve">    model: "gpt-4.1",</w:t>
      </w:r>
      <w:r w:rsidRPr="008A1D55">
        <w:br/>
        <w:t xml:space="preserve">    tools: [{</w:t>
      </w:r>
      <w:r w:rsidRPr="008A1D55">
        <w:br/>
        <w:t xml:space="preserve">        type: "</w:t>
      </w:r>
      <w:proofErr w:type="spellStart"/>
      <w:r w:rsidRPr="008A1D55">
        <w:t>web_search_preview</w:t>
      </w:r>
      <w:proofErr w:type="spellEnd"/>
      <w:r w:rsidRPr="008A1D55">
        <w:t>",</w:t>
      </w:r>
      <w:r w:rsidRPr="008A1D55">
        <w:br/>
        <w:t xml:space="preserve">        </w:t>
      </w:r>
      <w:proofErr w:type="spellStart"/>
      <w:r w:rsidRPr="008A1D55">
        <w:t>search_context_size</w:t>
      </w:r>
      <w:proofErr w:type="spellEnd"/>
      <w:r w:rsidRPr="008A1D55">
        <w:t>: "low",</w:t>
      </w:r>
      <w:r w:rsidRPr="008A1D55">
        <w:br/>
        <w:t xml:space="preserve">    }],</w:t>
      </w:r>
      <w:r w:rsidRPr="008A1D55">
        <w:br/>
        <w:t xml:space="preserve">    input: "What movie won best picture in 2025?",</w:t>
      </w:r>
      <w:r w:rsidRPr="008A1D55">
        <w:br/>
        <w:t>});</w:t>
      </w:r>
      <w:r w:rsidRPr="008A1D55">
        <w:br/>
        <w:t>console.log(</w:t>
      </w:r>
      <w:proofErr w:type="spellStart"/>
      <w:r w:rsidRPr="008A1D55">
        <w:t>response.output_text</w:t>
      </w:r>
      <w:proofErr w:type="spellEnd"/>
      <w:r w:rsidRPr="008A1D55">
        <w:t>);</w:t>
      </w:r>
      <w:r w:rsidRPr="008A1D55">
        <w:br/>
        <w:t xml:space="preserve"> curl "</w:t>
      </w:r>
      <w:hyperlink r:id="rId30">
        <w:r w:rsidRPr="008A1D55">
          <w:rPr>
            <w:rStyle w:val="Hyperlink"/>
          </w:rPr>
          <w:t>https://api.openai.com/v1/responses</w:t>
        </w:r>
      </w:hyperlink>
      <w:r w:rsidRPr="008A1D55">
        <w:t>" \</w:t>
      </w:r>
      <w:r w:rsidRPr="008A1D55">
        <w:br/>
        <w:t xml:space="preserve">    -H "Content-Type: application/json" \</w:t>
      </w:r>
      <w:r w:rsidRPr="008A1D55">
        <w:br/>
        <w:t xml:space="preserve">    -H "Authorization: Bearer $OPENAI_API_KEY" \</w:t>
      </w:r>
      <w:r w:rsidRPr="008A1D55">
        <w:br/>
        <w:t xml:space="preserve">    -d '{</w:t>
      </w:r>
      <w:r w:rsidRPr="008A1D55">
        <w:br/>
        <w:t xml:space="preserve">        "model": "gpt-4.1",</w:t>
      </w:r>
      <w:r w:rsidRPr="008A1D55">
        <w:br/>
      </w:r>
      <w:r w:rsidRPr="008A1D55">
        <w:lastRenderedPageBreak/>
        <w:t xml:space="preserve">        "tools": [{</w:t>
      </w:r>
      <w:r w:rsidRPr="008A1D55">
        <w:br/>
        <w:t xml:space="preserve">            "type": "</w:t>
      </w:r>
      <w:proofErr w:type="spellStart"/>
      <w:r w:rsidRPr="008A1D55">
        <w:t>web_search_preview</w:t>
      </w:r>
      <w:proofErr w:type="spellEnd"/>
      <w:r w:rsidRPr="008A1D55">
        <w:t>",</w:t>
      </w:r>
      <w:r w:rsidRPr="008A1D55">
        <w:br/>
        <w:t xml:space="preserve">            "</w:t>
      </w:r>
      <w:proofErr w:type="spellStart"/>
      <w:r w:rsidRPr="008A1D55">
        <w:t>search_context_size</w:t>
      </w:r>
      <w:proofErr w:type="spellEnd"/>
      <w:r w:rsidRPr="008A1D55">
        <w:t>": "low"</w:t>
      </w:r>
      <w:r w:rsidRPr="008A1D55">
        <w:br/>
        <w:t xml:space="preserve">        }],</w:t>
      </w:r>
      <w:r w:rsidRPr="008A1D55">
        <w:br/>
        <w:t xml:space="preserve">        "input": "What movie won best picture in 2025?"</w:t>
      </w:r>
      <w:r w:rsidRPr="008A1D55">
        <w:br/>
        <w:t xml:space="preserve">    }'</w:t>
      </w:r>
      <w:r w:rsidRPr="008A1D55">
        <w:br/>
        <w:t xml:space="preserve"> </w:t>
      </w:r>
    </w:p>
    <w:p w14:paraId="1FAC1A7B" w14:textId="77777777" w:rsidR="008A1D55" w:rsidRPr="008A1D55" w:rsidRDefault="008A1D55" w:rsidP="008A1D55">
      <w:r w:rsidRPr="008A1D55">
        <w:rPr>
          <w:b/>
          <w:bCs/>
        </w:rPr>
        <w:t>Usage notes</w:t>
      </w:r>
    </w:p>
    <w:p w14:paraId="28809D01" w14:textId="77777777" w:rsidR="008A1D55" w:rsidRPr="008A1D55" w:rsidRDefault="008A1D55" w:rsidP="008A1D55">
      <w:r w:rsidRPr="008A1D55">
        <w:t>|| |</w:t>
      </w:r>
      <w:proofErr w:type="spellStart"/>
      <w:r w:rsidRPr="008A1D55">
        <w:t>ResponsesChat</w:t>
      </w:r>
      <w:proofErr w:type="spellEnd"/>
      <w:r w:rsidRPr="008A1D55">
        <w:t xml:space="preserve"> </w:t>
      </w:r>
      <w:proofErr w:type="spellStart"/>
      <w:r w:rsidRPr="008A1D55">
        <w:t>CompletionsAssistants|Same</w:t>
      </w:r>
      <w:proofErr w:type="spellEnd"/>
      <w:r w:rsidRPr="008A1D55">
        <w:t xml:space="preserve"> as tiered rate limits for underlying model used with the </w:t>
      </w:r>
      <w:proofErr w:type="gramStart"/>
      <w:r w:rsidRPr="008A1D55">
        <w:t>tool.|</w:t>
      </w:r>
      <w:proofErr w:type="spellStart"/>
      <w:proofErr w:type="gramEnd"/>
      <w:r w:rsidRPr="008A1D55">
        <w:t>PricingZDR</w:t>
      </w:r>
      <w:proofErr w:type="spellEnd"/>
      <w:r w:rsidRPr="008A1D55">
        <w:t xml:space="preserve"> and data residency|</w:t>
      </w:r>
    </w:p>
    <w:p w14:paraId="6913EB4E" w14:textId="77777777" w:rsidR="008A1D55" w:rsidRPr="008A1D55" w:rsidRDefault="008A1D55" w:rsidP="008A1D55">
      <w:pPr>
        <w:rPr>
          <w:i/>
          <w:iCs/>
        </w:rPr>
      </w:pPr>
      <w:r w:rsidRPr="008A1D55">
        <w:rPr>
          <w:b/>
          <w:bCs/>
          <w:i/>
          <w:iCs/>
        </w:rPr>
        <w:t>Limitations</w:t>
      </w:r>
    </w:p>
    <w:p w14:paraId="3C36F52A" w14:textId="77777777" w:rsidR="008A1D55" w:rsidRPr="008A1D55" w:rsidRDefault="008A1D55" w:rsidP="009670AE">
      <w:pPr>
        <w:numPr>
          <w:ilvl w:val="0"/>
          <w:numId w:val="4"/>
        </w:numPr>
      </w:pPr>
      <w:r w:rsidRPr="008A1D55">
        <w:t xml:space="preserve">Web search is currently not supported in the </w:t>
      </w:r>
      <w:hyperlink r:id="rId31">
        <w:r w:rsidRPr="008A1D55">
          <w:rPr>
            <w:rStyle w:val="Hyperlink"/>
          </w:rPr>
          <w:t>gpt-4.1-nano</w:t>
        </w:r>
      </w:hyperlink>
      <w:r w:rsidRPr="008A1D55">
        <w:t xml:space="preserve"> model.</w:t>
      </w:r>
    </w:p>
    <w:p w14:paraId="23682054" w14:textId="77777777" w:rsidR="008A1D55" w:rsidRPr="008A1D55" w:rsidRDefault="008A1D55" w:rsidP="009670AE">
      <w:pPr>
        <w:numPr>
          <w:ilvl w:val="0"/>
          <w:numId w:val="4"/>
        </w:numPr>
      </w:pPr>
      <w:r w:rsidRPr="008A1D55">
        <w:t xml:space="preserve">The </w:t>
      </w:r>
      <w:hyperlink r:id="rId32">
        <w:r w:rsidRPr="008A1D55">
          <w:rPr>
            <w:rStyle w:val="Hyperlink"/>
          </w:rPr>
          <w:t>gpt-4o-search-preview</w:t>
        </w:r>
      </w:hyperlink>
      <w:r w:rsidRPr="008A1D55">
        <w:t xml:space="preserve"> and </w:t>
      </w:r>
      <w:hyperlink r:id="rId33">
        <w:r w:rsidRPr="008A1D55">
          <w:rPr>
            <w:rStyle w:val="Hyperlink"/>
          </w:rPr>
          <w:t>gpt-4o-mini-search-preview</w:t>
        </w:r>
      </w:hyperlink>
      <w:r w:rsidRPr="008A1D55">
        <w:t xml:space="preserve"> models used in Chat Completions only support a subset of API parameters - view their model data pages for specific information on rate limits and feature support.</w:t>
      </w:r>
    </w:p>
    <w:p w14:paraId="6CAD08B6" w14:textId="77777777" w:rsidR="008A1D55" w:rsidRPr="008A1D55" w:rsidRDefault="008A1D55" w:rsidP="009670AE">
      <w:pPr>
        <w:numPr>
          <w:ilvl w:val="0"/>
          <w:numId w:val="4"/>
        </w:numPr>
      </w:pPr>
      <w:r w:rsidRPr="008A1D55">
        <w:t xml:space="preserve">When used as a tool in the </w:t>
      </w:r>
      <w:hyperlink r:id="rId34">
        <w:r w:rsidRPr="008A1D55">
          <w:rPr>
            <w:rStyle w:val="Hyperlink"/>
          </w:rPr>
          <w:t>Responses API</w:t>
        </w:r>
      </w:hyperlink>
      <w:r w:rsidRPr="008A1D55">
        <w:t>, web search has the same tiered rate limits as the models above.</w:t>
      </w:r>
    </w:p>
    <w:p w14:paraId="453411EC" w14:textId="77777777" w:rsidR="008A1D55" w:rsidRPr="008A1D55" w:rsidRDefault="008A1D55" w:rsidP="009670AE">
      <w:pPr>
        <w:numPr>
          <w:ilvl w:val="0"/>
          <w:numId w:val="4"/>
        </w:numPr>
      </w:pPr>
      <w:r w:rsidRPr="008A1D55">
        <w:t xml:space="preserve">Web search is limited to a context window size of 128000 (even with </w:t>
      </w:r>
      <w:hyperlink r:id="rId35">
        <w:r w:rsidRPr="008A1D55">
          <w:rPr>
            <w:rStyle w:val="Hyperlink"/>
          </w:rPr>
          <w:t>gpt-4.1</w:t>
        </w:r>
      </w:hyperlink>
      <w:r w:rsidRPr="008A1D55">
        <w:t xml:space="preserve"> and </w:t>
      </w:r>
      <w:hyperlink r:id="rId36">
        <w:r w:rsidRPr="008A1D55">
          <w:rPr>
            <w:rStyle w:val="Hyperlink"/>
          </w:rPr>
          <w:t>gpt-4.1-mini</w:t>
        </w:r>
      </w:hyperlink>
      <w:r w:rsidRPr="008A1D55">
        <w:t xml:space="preserve"> models).</w:t>
      </w:r>
    </w:p>
    <w:p w14:paraId="79A06279" w14:textId="77777777" w:rsidR="008A1D55" w:rsidRPr="008A1D55" w:rsidRDefault="008A1D55" w:rsidP="009670AE">
      <w:pPr>
        <w:numPr>
          <w:ilvl w:val="0"/>
          <w:numId w:val="4"/>
        </w:numPr>
      </w:pPr>
      <w:hyperlink r:id="rId37">
        <w:r w:rsidRPr="008A1D55">
          <w:rPr>
            <w:rStyle w:val="Hyperlink"/>
          </w:rPr>
          <w:t>Refer to this guide</w:t>
        </w:r>
      </w:hyperlink>
      <w:r w:rsidRPr="008A1D55">
        <w:t xml:space="preserve"> for data handling, residency, and retention information.</w:t>
      </w:r>
    </w:p>
    <w:p w14:paraId="18EEB0B3" w14:textId="77777777" w:rsidR="008A1D55" w:rsidRPr="008A1D55" w:rsidRDefault="008A1D55" w:rsidP="008A1D55"/>
    <w:p w14:paraId="17FD7681" w14:textId="77777777" w:rsidR="008A1D55" w:rsidRPr="008A1D55" w:rsidRDefault="008A1D55" w:rsidP="008A1D55"/>
    <w:p w14:paraId="71B80488" w14:textId="77777777" w:rsidR="008A1D55" w:rsidRPr="008A1D55" w:rsidRDefault="008A1D55" w:rsidP="008A1D55">
      <w:r w:rsidRPr="008A1D55">
        <w:rPr>
          <w:b/>
          <w:bCs/>
        </w:rPr>
        <w:t>Code Interpreter</w:t>
      </w:r>
    </w:p>
    <w:p w14:paraId="3B92D529" w14:textId="77777777" w:rsidR="008A1D55" w:rsidRPr="008A1D55" w:rsidRDefault="008A1D55" w:rsidP="008A1D55">
      <w:r w:rsidRPr="008A1D55">
        <w:t>Allow models to write and run Python to solve problems.</w:t>
      </w:r>
    </w:p>
    <w:p w14:paraId="0B085433" w14:textId="77777777" w:rsidR="008A1D55" w:rsidRPr="008A1D55" w:rsidRDefault="008A1D55" w:rsidP="008A1D55">
      <w:r w:rsidRPr="008A1D55">
        <w:t>The Code Interpreter tool allows models to write and run Python code in a sandboxed environment to solve complex problems in domains like data analysis, coding, and math. Use it for:</w:t>
      </w:r>
    </w:p>
    <w:p w14:paraId="5992D4E2" w14:textId="77777777" w:rsidR="008A1D55" w:rsidRPr="008A1D55" w:rsidRDefault="008A1D55" w:rsidP="009670AE">
      <w:pPr>
        <w:numPr>
          <w:ilvl w:val="0"/>
          <w:numId w:val="3"/>
        </w:numPr>
      </w:pPr>
      <w:r w:rsidRPr="008A1D55">
        <w:t>Processing files with diverse data and formatting</w:t>
      </w:r>
    </w:p>
    <w:p w14:paraId="70FDD052" w14:textId="77777777" w:rsidR="008A1D55" w:rsidRPr="008A1D55" w:rsidRDefault="008A1D55" w:rsidP="009670AE">
      <w:pPr>
        <w:numPr>
          <w:ilvl w:val="0"/>
          <w:numId w:val="3"/>
        </w:numPr>
      </w:pPr>
      <w:r w:rsidRPr="008A1D55">
        <w:lastRenderedPageBreak/>
        <w:t>Generating files with data and images of graphs</w:t>
      </w:r>
    </w:p>
    <w:p w14:paraId="542DBB0C" w14:textId="77777777" w:rsidR="008A1D55" w:rsidRPr="008A1D55" w:rsidRDefault="008A1D55" w:rsidP="009670AE">
      <w:pPr>
        <w:numPr>
          <w:ilvl w:val="0"/>
          <w:numId w:val="3"/>
        </w:numPr>
      </w:pPr>
      <w:r w:rsidRPr="008A1D55">
        <w:t>Writing and running code iteratively to solve problems—for example, a model that writes code that fails to run can keep rewriting and running that code until it succeeds</w:t>
      </w:r>
    </w:p>
    <w:p w14:paraId="796D8C81" w14:textId="77777777" w:rsidR="008A1D55" w:rsidRPr="008A1D55" w:rsidRDefault="008A1D55" w:rsidP="009670AE">
      <w:pPr>
        <w:numPr>
          <w:ilvl w:val="0"/>
          <w:numId w:val="3"/>
        </w:numPr>
      </w:pPr>
      <w:r w:rsidRPr="008A1D55">
        <w:t xml:space="preserve">Boosting visual intelligence in our latest reasoning models (like </w:t>
      </w:r>
      <w:hyperlink r:id="rId38">
        <w:r w:rsidRPr="008A1D55">
          <w:rPr>
            <w:rStyle w:val="Hyperlink"/>
          </w:rPr>
          <w:t>o3</w:t>
        </w:r>
      </w:hyperlink>
      <w:r w:rsidRPr="008A1D55">
        <w:t xml:space="preserve"> and </w:t>
      </w:r>
      <w:hyperlink r:id="rId39">
        <w:r w:rsidRPr="008A1D55">
          <w:rPr>
            <w:rStyle w:val="Hyperlink"/>
          </w:rPr>
          <w:t>o4-mini</w:t>
        </w:r>
      </w:hyperlink>
      <w:r w:rsidRPr="008A1D55">
        <w:t>). The model can use this tool to crop, zoom, rotate, and otherwise process and transform images.</w:t>
      </w:r>
    </w:p>
    <w:p w14:paraId="7AB42633" w14:textId="77777777" w:rsidR="008A1D55" w:rsidRPr="008A1D55" w:rsidRDefault="008A1D55" w:rsidP="008A1D55">
      <w:r w:rsidRPr="008A1D55">
        <w:t xml:space="preserve">Here's an example of calling the </w:t>
      </w:r>
      <w:hyperlink r:id="rId40">
        <w:r w:rsidRPr="008A1D55">
          <w:rPr>
            <w:rStyle w:val="Hyperlink"/>
          </w:rPr>
          <w:t>Responses API</w:t>
        </w:r>
      </w:hyperlink>
      <w:r w:rsidRPr="008A1D55">
        <w:t xml:space="preserve"> with a tool call to Code Interpreter:</w:t>
      </w:r>
    </w:p>
    <w:p w14:paraId="6C2A5DBF" w14:textId="77777777" w:rsidR="008A1D55" w:rsidRPr="008A1D55" w:rsidRDefault="008A1D55" w:rsidP="008A1D55">
      <w:r w:rsidRPr="008A1D55">
        <w:t>Use the Responses API with Code Interpreter</w:t>
      </w:r>
    </w:p>
    <w:p w14:paraId="305B65E5" w14:textId="77777777" w:rsidR="008A1D55" w:rsidRPr="008A1D55" w:rsidRDefault="008A1D55" w:rsidP="008A1D55">
      <w:r w:rsidRPr="008A1D55">
        <w:t xml:space="preserve">curl </w:t>
      </w:r>
      <w:hyperlink r:id="rId41">
        <w:r w:rsidRPr="008A1D55">
          <w:rPr>
            <w:rStyle w:val="Hyperlink"/>
          </w:rPr>
          <w:t>https://api.openai.com/v1/responses</w:t>
        </w:r>
      </w:hyperlink>
      <w:r w:rsidRPr="008A1D55">
        <w:t xml:space="preserve"> \</w:t>
      </w:r>
      <w:r w:rsidRPr="008A1D55">
        <w:br/>
        <w:t xml:space="preserve">  -H "Content-Type: application/json" \</w:t>
      </w:r>
      <w:r w:rsidRPr="008A1D55">
        <w:br/>
        <w:t xml:space="preserve">  -H "Authorization: Bearer $OPENAI_API_KEY" \</w:t>
      </w:r>
      <w:r w:rsidRPr="008A1D55">
        <w:br/>
        <w:t xml:space="preserve">  -d '{</w:t>
      </w:r>
      <w:r w:rsidRPr="008A1D55">
        <w:br/>
        <w:t xml:space="preserve">    "model": "gpt-4.1",</w:t>
      </w:r>
      <w:r w:rsidRPr="008A1D55">
        <w:br/>
        <w:t xml:space="preserve">    "tools": [{</w:t>
      </w:r>
      <w:r w:rsidRPr="008A1D55">
        <w:br/>
        <w:t xml:space="preserve">      "type": "</w:t>
      </w:r>
      <w:proofErr w:type="spellStart"/>
      <w:r w:rsidRPr="008A1D55">
        <w:t>code_interpreter</w:t>
      </w:r>
      <w:proofErr w:type="spellEnd"/>
      <w:r w:rsidRPr="008A1D55">
        <w:t>",</w:t>
      </w:r>
      <w:r w:rsidRPr="008A1D55">
        <w:br/>
        <w:t xml:space="preserve">      "container": { "type": "auto" }</w:t>
      </w:r>
      <w:r w:rsidRPr="008A1D55">
        <w:br/>
        <w:t xml:space="preserve">    }],</w:t>
      </w:r>
      <w:r w:rsidRPr="008A1D55">
        <w:br/>
        <w:t xml:space="preserve">    "instructions": "You are a personal math tutor. When asked a math question, write and run code using the python tool to answer the question.",</w:t>
      </w:r>
      <w:r w:rsidRPr="008A1D55">
        <w:br/>
        <w:t xml:space="preserve">    "input": "I need to solve the equation 3x + 11 = 14. Can you help me?"</w:t>
      </w:r>
      <w:r w:rsidRPr="008A1D55">
        <w:br/>
        <w:t xml:space="preserve">  }'</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proofErr w:type="gramStart"/>
      <w:r w:rsidRPr="008A1D55">
        <w:t>OpenAI</w:t>
      </w:r>
      <w:proofErr w:type="spellEnd"/>
      <w:r w:rsidRPr="008A1D55">
        <w:t>(</w:t>
      </w:r>
      <w:proofErr w:type="gramEnd"/>
      <w:r w:rsidRPr="008A1D55">
        <w:t>);</w:t>
      </w:r>
      <w:r w:rsidRPr="008A1D55">
        <w:br/>
      </w:r>
      <w:r w:rsidRPr="008A1D55">
        <w:br/>
        <w:t>const instructions = `</w:t>
      </w:r>
      <w:r w:rsidRPr="008A1D55">
        <w:br/>
        <w:t xml:space="preserve">You are a personal math tutor. When asked a math question, </w:t>
      </w:r>
      <w:r w:rsidRPr="008A1D55">
        <w:br/>
        <w:t>write and run code using the python tool to answer the question.</w:t>
      </w:r>
      <w:r w:rsidRPr="008A1D55">
        <w:br/>
        <w:t>`;</w:t>
      </w:r>
      <w:r w:rsidRPr="008A1D55">
        <w:br/>
      </w:r>
      <w:r w:rsidRPr="008A1D55">
        <w:br/>
        <w:t xml:space="preserve">const resp = await </w:t>
      </w:r>
      <w:proofErr w:type="spellStart"/>
      <w:proofErr w:type="gramStart"/>
      <w:r w:rsidRPr="008A1D55">
        <w:t>client.responses</w:t>
      </w:r>
      <w:proofErr w:type="gramEnd"/>
      <w:r w:rsidRPr="008A1D55">
        <w:t>.create</w:t>
      </w:r>
      <w:proofErr w:type="spellEnd"/>
      <w:r w:rsidRPr="008A1D55">
        <w:t>({</w:t>
      </w:r>
      <w:r w:rsidRPr="008A1D55">
        <w:br/>
      </w:r>
      <w:r w:rsidRPr="008A1D55">
        <w:lastRenderedPageBreak/>
        <w:t xml:space="preserve">  model: "gpt-4.1",</w:t>
      </w:r>
      <w:r w:rsidRPr="008A1D55">
        <w:br/>
        <w:t xml:space="preserve">  tools: [</w:t>
      </w:r>
      <w:r w:rsidRPr="008A1D55">
        <w:br/>
        <w:t xml:space="preserve">    {</w:t>
      </w:r>
      <w:r w:rsidRPr="008A1D55">
        <w:br/>
        <w:t xml:space="preserve">      type: "</w:t>
      </w:r>
      <w:proofErr w:type="spellStart"/>
      <w:r w:rsidRPr="008A1D55">
        <w:t>code_interpreter</w:t>
      </w:r>
      <w:proofErr w:type="spellEnd"/>
      <w:r w:rsidRPr="008A1D55">
        <w:t>",</w:t>
      </w:r>
      <w:r w:rsidRPr="008A1D55">
        <w:br/>
        <w:t xml:space="preserve">      container: { type: "auto" },</w:t>
      </w:r>
      <w:r w:rsidRPr="008A1D55">
        <w:br/>
        <w:t xml:space="preserve">    },</w:t>
      </w:r>
      <w:r w:rsidRPr="008A1D55">
        <w:br/>
        <w:t xml:space="preserve">  ],</w:t>
      </w:r>
      <w:r w:rsidRPr="008A1D55">
        <w:br/>
        <w:t xml:space="preserve">  instructions,</w:t>
      </w:r>
      <w:r w:rsidRPr="008A1D55">
        <w:br/>
        <w:t xml:space="preserve">  input: "I need to solve the equation 3x + 11 = 14. Can you help me?",</w:t>
      </w:r>
      <w:r w:rsidRPr="008A1D55">
        <w:br/>
        <w:t>});</w:t>
      </w:r>
      <w:r w:rsidRPr="008A1D55">
        <w:br/>
      </w:r>
      <w:r w:rsidRPr="008A1D55">
        <w:br/>
      </w:r>
      <w:proofErr w:type="gramStart"/>
      <w:r w:rsidRPr="008A1D55">
        <w:t>console.log(</w:t>
      </w:r>
      <w:proofErr w:type="spellStart"/>
      <w:proofErr w:type="gramEnd"/>
      <w:r w:rsidRPr="008A1D55">
        <w:t>JSON.stringify</w:t>
      </w:r>
      <w:proofErr w:type="spellEnd"/>
      <w:r w:rsidRPr="008A1D55">
        <w:t>(</w:t>
      </w:r>
      <w:proofErr w:type="spellStart"/>
      <w:r w:rsidRPr="008A1D55">
        <w:t>resp.output</w:t>
      </w:r>
      <w:proofErr w:type="spellEnd"/>
      <w:r w:rsidRPr="008A1D55">
        <w:t>, null, 2));</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r>
      <w:r w:rsidRPr="008A1D55">
        <w:br/>
        <w:t xml:space="preserve">client = </w:t>
      </w:r>
      <w:proofErr w:type="spellStart"/>
      <w:r w:rsidRPr="008A1D55">
        <w:t>OpenAI</w:t>
      </w:r>
      <w:proofErr w:type="spellEnd"/>
      <w:r w:rsidRPr="008A1D55">
        <w:t>()</w:t>
      </w:r>
      <w:r w:rsidRPr="008A1D55">
        <w:br/>
      </w:r>
      <w:r w:rsidRPr="008A1D55">
        <w:br/>
        <w:t>instructions = """</w:t>
      </w:r>
      <w:r w:rsidRPr="008A1D55">
        <w:br/>
        <w:t xml:space="preserve">You are a personal math tutor. When asked a math question, </w:t>
      </w:r>
      <w:r w:rsidRPr="008A1D55">
        <w:br/>
        <w:t>write and run code using the python tool to answer the question.</w:t>
      </w:r>
      <w:r w:rsidRPr="008A1D55">
        <w:br/>
        <w:t>"""</w:t>
      </w:r>
      <w:r w:rsidRPr="008A1D55">
        <w:br/>
      </w:r>
      <w:r w:rsidRPr="008A1D55">
        <w:br/>
        <w:t xml:space="preserve">resp = </w:t>
      </w:r>
      <w:proofErr w:type="spellStart"/>
      <w:proofErr w:type="gramStart"/>
      <w:r w:rsidRPr="008A1D55">
        <w:t>client.responses</w:t>
      </w:r>
      <w:proofErr w:type="gramEnd"/>
      <w:r w:rsidRPr="008A1D55">
        <w:t>.create</w:t>
      </w:r>
      <w:proofErr w:type="spellEnd"/>
      <w:r w:rsidRPr="008A1D55">
        <w:t>(</w:t>
      </w:r>
      <w:r w:rsidRPr="008A1D55">
        <w:br/>
        <w:t xml:space="preserve">    model="gpt-4.1",</w:t>
      </w:r>
      <w:r w:rsidRPr="008A1D55">
        <w:br/>
        <w:t xml:space="preserve">    tools=[</w:t>
      </w:r>
      <w:r w:rsidRPr="008A1D55">
        <w:br/>
        <w:t xml:space="preserve">        {</w:t>
      </w:r>
      <w:r w:rsidRPr="008A1D55">
        <w:br/>
        <w:t xml:space="preserve">            "type": "</w:t>
      </w:r>
      <w:proofErr w:type="spellStart"/>
      <w:r w:rsidRPr="008A1D55">
        <w:t>code_interpreter</w:t>
      </w:r>
      <w:proofErr w:type="spellEnd"/>
      <w:r w:rsidRPr="008A1D55">
        <w:t>",</w:t>
      </w:r>
      <w:r w:rsidRPr="008A1D55">
        <w:br/>
        <w:t xml:space="preserve">            "container": {"type": "auto"}</w:t>
      </w:r>
      <w:r w:rsidRPr="008A1D55">
        <w:br/>
        <w:t xml:space="preserve">        }</w:t>
      </w:r>
      <w:r w:rsidRPr="008A1D55">
        <w:br/>
        <w:t xml:space="preserve">    ],</w:t>
      </w:r>
      <w:r w:rsidRPr="008A1D55">
        <w:br/>
        <w:t xml:space="preserve">    instructions=instructions,</w:t>
      </w:r>
      <w:r w:rsidRPr="008A1D55">
        <w:br/>
        <w:t xml:space="preserve">    input="I need to solve the equation 3x + 11 = 14. Can you help me?",</w:t>
      </w:r>
      <w:r w:rsidRPr="008A1D55">
        <w:br/>
        <w:t>)</w:t>
      </w:r>
      <w:r w:rsidRPr="008A1D55">
        <w:br/>
      </w:r>
      <w:r w:rsidRPr="008A1D55">
        <w:br/>
      </w:r>
      <w:r w:rsidRPr="008A1D55">
        <w:lastRenderedPageBreak/>
        <w:t>print(</w:t>
      </w:r>
      <w:proofErr w:type="spellStart"/>
      <w:proofErr w:type="gramStart"/>
      <w:r w:rsidRPr="008A1D55">
        <w:t>resp.output</w:t>
      </w:r>
      <w:proofErr w:type="spellEnd"/>
      <w:proofErr w:type="gramEnd"/>
      <w:r w:rsidRPr="008A1D55">
        <w:t>)</w:t>
      </w:r>
      <w:r w:rsidRPr="008A1D55">
        <w:br/>
        <w:t xml:space="preserve"> </w:t>
      </w:r>
    </w:p>
    <w:p w14:paraId="3D60BF42" w14:textId="77777777" w:rsidR="008A1D55" w:rsidRPr="008A1D55" w:rsidRDefault="008A1D55" w:rsidP="008A1D55">
      <w:r w:rsidRPr="008A1D55">
        <w:t>While we call this tool Code Interpreter, the model knows it as the "python tool". Models usually understand prompts that refer to the code interpreter tool, however, the most explicit way to invoke this tool is to ask for "the python tool" in your prompts.</w:t>
      </w:r>
    </w:p>
    <w:p w14:paraId="4396223D" w14:textId="77777777" w:rsidR="008A1D55" w:rsidRPr="008A1D55" w:rsidRDefault="008A1D55" w:rsidP="008A1D55">
      <w:r w:rsidRPr="008A1D55">
        <w:rPr>
          <w:b/>
          <w:bCs/>
        </w:rPr>
        <w:t>Containers</w:t>
      </w:r>
    </w:p>
    <w:p w14:paraId="71AC6123" w14:textId="77777777" w:rsidR="008A1D55" w:rsidRPr="008A1D55" w:rsidRDefault="008A1D55" w:rsidP="008A1D55">
      <w:r w:rsidRPr="008A1D55">
        <w:t xml:space="preserve">The Code Interpreter tool requires a </w:t>
      </w:r>
      <w:hyperlink r:id="rId42">
        <w:r w:rsidRPr="008A1D55">
          <w:rPr>
            <w:rStyle w:val="Hyperlink"/>
          </w:rPr>
          <w:t>container object</w:t>
        </w:r>
      </w:hyperlink>
      <w:r w:rsidRPr="008A1D55">
        <w:t>. A container is a fully sandboxed virtual machine that the model can run Python code in. This container can contain files that you upload, or that it generates.</w:t>
      </w:r>
    </w:p>
    <w:p w14:paraId="7D1779E4" w14:textId="77777777" w:rsidR="008A1D55" w:rsidRPr="008A1D55" w:rsidRDefault="008A1D55" w:rsidP="008A1D55">
      <w:r w:rsidRPr="008A1D55">
        <w:t>There are two ways to create containers:</w:t>
      </w:r>
    </w:p>
    <w:p w14:paraId="08AC1B8A" w14:textId="77777777" w:rsidR="008A1D55" w:rsidRPr="008A1D55" w:rsidRDefault="008A1D55" w:rsidP="009670AE">
      <w:pPr>
        <w:numPr>
          <w:ilvl w:val="0"/>
          <w:numId w:val="2"/>
        </w:numPr>
      </w:pPr>
      <w:r w:rsidRPr="008A1D55">
        <w:t xml:space="preserve">Auto mode: as seen in the example above, you can do this by passing the "container": </w:t>
      </w:r>
      <w:proofErr w:type="gramStart"/>
      <w:r w:rsidRPr="008A1D55">
        <w:t>{ "</w:t>
      </w:r>
      <w:proofErr w:type="gramEnd"/>
      <w:r w:rsidRPr="008A1D55">
        <w:t>type": "auto", "</w:t>
      </w:r>
      <w:proofErr w:type="spellStart"/>
      <w:r w:rsidRPr="008A1D55">
        <w:t>file_ids</w:t>
      </w:r>
      <w:proofErr w:type="spellEnd"/>
      <w:r w:rsidRPr="008A1D55">
        <w:t xml:space="preserve">": ["file-1", "file-2"] } property in the tool configuration while creating a new Response object. This automatically creates a new container, or reuses an active container that was used by a previous </w:t>
      </w:r>
      <w:proofErr w:type="spellStart"/>
      <w:r w:rsidRPr="008A1D55">
        <w:t>code_interpreter_call</w:t>
      </w:r>
      <w:proofErr w:type="spellEnd"/>
      <w:r w:rsidRPr="008A1D55">
        <w:t xml:space="preserve"> item in the model's context. Look for the </w:t>
      </w:r>
      <w:proofErr w:type="spellStart"/>
      <w:r w:rsidRPr="008A1D55">
        <w:t>code_interpreter_call</w:t>
      </w:r>
      <w:proofErr w:type="spellEnd"/>
      <w:r w:rsidRPr="008A1D55">
        <w:t xml:space="preserve"> item in the output of this API request to find the </w:t>
      </w:r>
      <w:proofErr w:type="spellStart"/>
      <w:r w:rsidRPr="008A1D55">
        <w:t>container_id</w:t>
      </w:r>
      <w:proofErr w:type="spellEnd"/>
      <w:r w:rsidRPr="008A1D55">
        <w:t xml:space="preserve"> that was generated or used.</w:t>
      </w:r>
    </w:p>
    <w:p w14:paraId="4DA92C69" w14:textId="77777777" w:rsidR="008A1D55" w:rsidRPr="008A1D55" w:rsidRDefault="008A1D55" w:rsidP="009670AE">
      <w:pPr>
        <w:numPr>
          <w:ilvl w:val="0"/>
          <w:numId w:val="2"/>
        </w:numPr>
      </w:pPr>
      <w:r w:rsidRPr="008A1D55">
        <w:t xml:space="preserve">Explicit mode: here, you explicitly </w:t>
      </w:r>
      <w:hyperlink r:id="rId43">
        <w:r w:rsidRPr="008A1D55">
          <w:rPr>
            <w:rStyle w:val="Hyperlink"/>
          </w:rPr>
          <w:t>create a container</w:t>
        </w:r>
      </w:hyperlink>
      <w:r w:rsidRPr="008A1D55">
        <w:t xml:space="preserve"> using the v1/containers endpoint, and assign its id as the container value in the tool configuration in the Response object. For example:</w:t>
      </w:r>
    </w:p>
    <w:p w14:paraId="6E19A995" w14:textId="77777777" w:rsidR="008A1D55" w:rsidRPr="008A1D55" w:rsidRDefault="008A1D55" w:rsidP="008A1D55">
      <w:r w:rsidRPr="008A1D55">
        <w:t>Use explicit container creation</w:t>
      </w:r>
    </w:p>
    <w:p w14:paraId="698BB97B" w14:textId="77777777" w:rsidR="008A1D55" w:rsidRPr="008A1D55" w:rsidRDefault="008A1D55" w:rsidP="008A1D55">
      <w:r w:rsidRPr="008A1D55">
        <w:t xml:space="preserve">curl </w:t>
      </w:r>
      <w:hyperlink r:id="rId44">
        <w:r w:rsidRPr="008A1D55">
          <w:rPr>
            <w:rStyle w:val="Hyperlink"/>
          </w:rPr>
          <w:t>https://api.openai.com/v1/containers</w:t>
        </w:r>
      </w:hyperlink>
      <w:r w:rsidRPr="008A1D55">
        <w:t xml:space="preserve"> \</w:t>
      </w:r>
      <w:r w:rsidRPr="008A1D55">
        <w:br/>
        <w:t xml:space="preserve">  -H "Authorization: Bearer $OPENAI_API_KEY" \</w:t>
      </w:r>
      <w:r w:rsidRPr="008A1D55">
        <w:br/>
        <w:t xml:space="preserve">  -H "Content-Type: application/json" \</w:t>
      </w:r>
      <w:r w:rsidRPr="008A1D55">
        <w:br/>
        <w:t xml:space="preserve">  -d '{</w:t>
      </w:r>
      <w:r w:rsidRPr="008A1D55">
        <w:br/>
        <w:t xml:space="preserve">        "name": "My Container"</w:t>
      </w:r>
      <w:r w:rsidRPr="008A1D55">
        <w:br/>
        <w:t xml:space="preserve">      }'</w:t>
      </w:r>
      <w:r w:rsidRPr="008A1D55">
        <w:br/>
      </w:r>
      <w:r w:rsidRPr="008A1D55">
        <w:br/>
        <w:t># Use the returned container id in the next call:</w:t>
      </w:r>
      <w:r w:rsidRPr="008A1D55">
        <w:br/>
        <w:t xml:space="preserve">curl </w:t>
      </w:r>
      <w:hyperlink r:id="rId45">
        <w:r w:rsidRPr="008A1D55">
          <w:rPr>
            <w:rStyle w:val="Hyperlink"/>
          </w:rPr>
          <w:t>https://api.openai.com/v1/responses</w:t>
        </w:r>
      </w:hyperlink>
      <w:r w:rsidRPr="008A1D55">
        <w:t xml:space="preserve"> \</w:t>
      </w:r>
      <w:r w:rsidRPr="008A1D55">
        <w:br/>
      </w:r>
      <w:r w:rsidRPr="008A1D55">
        <w:lastRenderedPageBreak/>
        <w:t xml:space="preserve">  -H "Authorization: Bearer $OPENAI_API_KEY" \</w:t>
      </w:r>
      <w:r w:rsidRPr="008A1D55">
        <w:br/>
        <w:t xml:space="preserve">  -H "Content-Type: application/json" \</w:t>
      </w:r>
      <w:r w:rsidRPr="008A1D55">
        <w:br/>
        <w:t xml:space="preserve">  -d '{</w:t>
      </w:r>
      <w:r w:rsidRPr="008A1D55">
        <w:br/>
        <w:t xml:space="preserve">    "model": "gpt-4.1",</w:t>
      </w:r>
      <w:r w:rsidRPr="008A1D55">
        <w:br/>
        <w:t xml:space="preserve">    "tools": [{</w:t>
      </w:r>
      <w:r w:rsidRPr="008A1D55">
        <w:br/>
        <w:t xml:space="preserve">      "type": "</w:t>
      </w:r>
      <w:proofErr w:type="spellStart"/>
      <w:r w:rsidRPr="008A1D55">
        <w:t>code_interpreter</w:t>
      </w:r>
      <w:proofErr w:type="spellEnd"/>
      <w:r w:rsidRPr="008A1D55">
        <w:t>",</w:t>
      </w:r>
      <w:r w:rsidRPr="008A1D55">
        <w:br/>
        <w:t xml:space="preserve">      "container": "cntr_abc123"</w:t>
      </w:r>
      <w:r w:rsidRPr="008A1D55">
        <w:br/>
        <w:t xml:space="preserve">    }],</w:t>
      </w:r>
      <w:r w:rsidRPr="008A1D55">
        <w:br/>
        <w:t xml:space="preserve">    "</w:t>
      </w:r>
      <w:proofErr w:type="spellStart"/>
      <w:r w:rsidRPr="008A1D55">
        <w:t>tool_choice</w:t>
      </w:r>
      <w:proofErr w:type="spellEnd"/>
      <w:r w:rsidRPr="008A1D55">
        <w:t>": "required",</w:t>
      </w:r>
      <w:r w:rsidRPr="008A1D55">
        <w:br/>
        <w:t xml:space="preserve">    "input": "use the python tool to calculate what is 4 * 3.82. and then find its square root and then find the square root of that result"</w:t>
      </w:r>
      <w:r w:rsidRPr="008A1D55">
        <w:br/>
        <w:t xml:space="preserve">  }'</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t xml:space="preserve">client = </w:t>
      </w:r>
      <w:proofErr w:type="spellStart"/>
      <w:proofErr w:type="gramStart"/>
      <w:r w:rsidRPr="008A1D55">
        <w:t>OpenAI</w:t>
      </w:r>
      <w:proofErr w:type="spellEnd"/>
      <w:r w:rsidRPr="008A1D55">
        <w:t>(</w:t>
      </w:r>
      <w:proofErr w:type="gramEnd"/>
      <w:r w:rsidRPr="008A1D55">
        <w:t>)</w:t>
      </w:r>
      <w:r w:rsidRPr="008A1D55">
        <w:br/>
      </w:r>
      <w:r w:rsidRPr="008A1D55">
        <w:br/>
        <w:t xml:space="preserve">container = </w:t>
      </w:r>
      <w:proofErr w:type="spellStart"/>
      <w:r w:rsidRPr="008A1D55">
        <w:t>client.containers.create</w:t>
      </w:r>
      <w:proofErr w:type="spellEnd"/>
      <w:r w:rsidRPr="008A1D55">
        <w:t>(name="test-container")</w:t>
      </w:r>
      <w:r w:rsidRPr="008A1D55">
        <w:br/>
      </w:r>
      <w:r w:rsidRPr="008A1D55">
        <w:br/>
        <w:t xml:space="preserve">response = </w:t>
      </w:r>
      <w:proofErr w:type="spellStart"/>
      <w:r w:rsidRPr="008A1D55">
        <w:t>client.responses.create</w:t>
      </w:r>
      <w:proofErr w:type="spellEnd"/>
      <w:r w:rsidRPr="008A1D55">
        <w:t>(</w:t>
      </w:r>
      <w:r w:rsidRPr="008A1D55">
        <w:br/>
        <w:t xml:space="preserve">    model="gpt-4.1",</w:t>
      </w:r>
      <w:r w:rsidRPr="008A1D55">
        <w:br/>
        <w:t xml:space="preserve">    tools=[{</w:t>
      </w:r>
      <w:r w:rsidRPr="008A1D55">
        <w:br/>
        <w:t xml:space="preserve">        "type": "</w:t>
      </w:r>
      <w:proofErr w:type="spellStart"/>
      <w:r w:rsidRPr="008A1D55">
        <w:t>code_interpreter</w:t>
      </w:r>
      <w:proofErr w:type="spellEnd"/>
      <w:r w:rsidRPr="008A1D55">
        <w:t>",</w:t>
      </w:r>
      <w:r w:rsidRPr="008A1D55">
        <w:br/>
        <w:t xml:space="preserve">        "container": container.id</w:t>
      </w:r>
      <w:r w:rsidRPr="008A1D55">
        <w:br/>
        <w:t xml:space="preserve">    }],</w:t>
      </w:r>
      <w:r w:rsidRPr="008A1D55">
        <w:br/>
        <w:t xml:space="preserve">    </w:t>
      </w:r>
      <w:proofErr w:type="spellStart"/>
      <w:r w:rsidRPr="008A1D55">
        <w:t>tool_choice</w:t>
      </w:r>
      <w:proofErr w:type="spellEnd"/>
      <w:r w:rsidRPr="008A1D55">
        <w:t>="required",</w:t>
      </w:r>
      <w:r w:rsidRPr="008A1D55">
        <w:br/>
        <w:t xml:space="preserve">    input="use the python tool to calculate what is 4 * 3.82. and then find its square root and then find the square root of that result"</w:t>
      </w:r>
      <w:r w:rsidRPr="008A1D55">
        <w:br/>
        <w:t>)</w:t>
      </w:r>
      <w:r w:rsidRPr="008A1D55">
        <w:br/>
      </w:r>
      <w:r w:rsidRPr="008A1D55">
        <w:br/>
        <w:t>print(</w:t>
      </w:r>
      <w:proofErr w:type="spellStart"/>
      <w:r w:rsidRPr="008A1D55">
        <w:t>response.output_text</w:t>
      </w:r>
      <w:proofErr w:type="spellEnd"/>
      <w:r w:rsidRPr="008A1D55">
        <w:t>)</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r w:rsidRPr="008A1D55">
        <w:t>OpenAI</w:t>
      </w:r>
      <w:proofErr w:type="spellEnd"/>
      <w:r w:rsidRPr="008A1D55">
        <w:t>();</w:t>
      </w:r>
      <w:r w:rsidRPr="008A1D55">
        <w:br/>
      </w:r>
      <w:r w:rsidRPr="008A1D55">
        <w:br/>
        <w:t xml:space="preserve">const container = await </w:t>
      </w:r>
      <w:proofErr w:type="spellStart"/>
      <w:r w:rsidRPr="008A1D55">
        <w:t>client.containers.create</w:t>
      </w:r>
      <w:proofErr w:type="spellEnd"/>
      <w:r w:rsidRPr="008A1D55">
        <w:t>({ name: "test-container" });</w:t>
      </w:r>
      <w:r w:rsidRPr="008A1D55">
        <w:br/>
      </w:r>
      <w:r w:rsidRPr="008A1D55">
        <w:br/>
      </w:r>
      <w:r w:rsidRPr="008A1D55">
        <w:lastRenderedPageBreak/>
        <w:t xml:space="preserve">const resp = await </w:t>
      </w:r>
      <w:proofErr w:type="spellStart"/>
      <w:r w:rsidRPr="008A1D55">
        <w:t>client.responses.create</w:t>
      </w:r>
      <w:proofErr w:type="spellEnd"/>
      <w:r w:rsidRPr="008A1D55">
        <w:t>({</w:t>
      </w:r>
      <w:r w:rsidRPr="008A1D55">
        <w:br/>
        <w:t xml:space="preserve">    model: "gpt-4.1",</w:t>
      </w:r>
      <w:r w:rsidRPr="008A1D55">
        <w:br/>
        <w:t xml:space="preserve">    tools: [</w:t>
      </w:r>
      <w:r w:rsidRPr="008A1D55">
        <w:br/>
        <w:t xml:space="preserve">      {</w:t>
      </w:r>
      <w:r w:rsidRPr="008A1D55">
        <w:br/>
        <w:t xml:space="preserve">        type: "</w:t>
      </w:r>
      <w:proofErr w:type="spellStart"/>
      <w:r w:rsidRPr="008A1D55">
        <w:t>code_interpreter</w:t>
      </w:r>
      <w:proofErr w:type="spellEnd"/>
      <w:r w:rsidRPr="008A1D55">
        <w:t>",</w:t>
      </w:r>
      <w:r w:rsidRPr="008A1D55">
        <w:br/>
        <w:t xml:space="preserve">        container: container.id</w:t>
      </w:r>
      <w:r w:rsidRPr="008A1D55">
        <w:br/>
        <w:t xml:space="preserve">      }</w:t>
      </w:r>
      <w:r w:rsidRPr="008A1D55">
        <w:br/>
        <w:t xml:space="preserve">    ],</w:t>
      </w:r>
      <w:r w:rsidRPr="008A1D55">
        <w:br/>
        <w:t xml:space="preserve">    </w:t>
      </w:r>
      <w:proofErr w:type="spellStart"/>
      <w:r w:rsidRPr="008A1D55">
        <w:t>tool_choice</w:t>
      </w:r>
      <w:proofErr w:type="spellEnd"/>
      <w:r w:rsidRPr="008A1D55">
        <w:t>: "required",</w:t>
      </w:r>
      <w:r w:rsidRPr="008A1D55">
        <w:br/>
        <w:t xml:space="preserve">    input: "use the python tool to calculate what is 4 * 3.82. and then find its square root and then find the square root of that result"</w:t>
      </w:r>
      <w:r w:rsidRPr="008A1D55">
        <w:br/>
        <w:t>});</w:t>
      </w:r>
      <w:r w:rsidRPr="008A1D55">
        <w:br/>
      </w:r>
      <w:r w:rsidRPr="008A1D55">
        <w:br/>
        <w:t>console.log(</w:t>
      </w:r>
      <w:proofErr w:type="spellStart"/>
      <w:proofErr w:type="gramStart"/>
      <w:r w:rsidRPr="008A1D55">
        <w:t>resp.output</w:t>
      </w:r>
      <w:proofErr w:type="gramEnd"/>
      <w:r w:rsidRPr="008A1D55">
        <w:t>_text</w:t>
      </w:r>
      <w:proofErr w:type="spellEnd"/>
      <w:r w:rsidRPr="008A1D55">
        <w:t>);</w:t>
      </w:r>
      <w:r w:rsidRPr="008A1D55">
        <w:br/>
        <w:t xml:space="preserve"> </w:t>
      </w:r>
    </w:p>
    <w:p w14:paraId="3057835E" w14:textId="77777777" w:rsidR="008A1D55" w:rsidRPr="008A1D55" w:rsidRDefault="008A1D55" w:rsidP="008A1D55">
      <w:r w:rsidRPr="008A1D55">
        <w:t xml:space="preserve">Note that containers created with the auto mode are also accessible using the </w:t>
      </w:r>
      <w:hyperlink r:id="rId46">
        <w:r w:rsidRPr="008A1D55">
          <w:rPr>
            <w:rStyle w:val="Hyperlink"/>
          </w:rPr>
          <w:t>/v1/containers</w:t>
        </w:r>
      </w:hyperlink>
      <w:r w:rsidRPr="008A1D55">
        <w:t xml:space="preserve"> endpoint.</w:t>
      </w:r>
    </w:p>
    <w:p w14:paraId="28578544" w14:textId="77777777" w:rsidR="008A1D55" w:rsidRPr="008A1D55" w:rsidRDefault="008A1D55" w:rsidP="008A1D55">
      <w:r w:rsidRPr="008A1D55">
        <w:rPr>
          <w:b/>
          <w:bCs/>
        </w:rPr>
        <w:t>Expiration</w:t>
      </w:r>
    </w:p>
    <w:p w14:paraId="40A04C8F" w14:textId="77777777" w:rsidR="008A1D55" w:rsidRPr="008A1D55" w:rsidRDefault="008A1D55" w:rsidP="008A1D55">
      <w:r w:rsidRPr="008A1D55">
        <w:t>We highly recommend you treat containers as ephemeral and store all data related to the use of this tool on your own systems. Expiration details:</w:t>
      </w:r>
    </w:p>
    <w:p w14:paraId="60A5CF08" w14:textId="77777777" w:rsidR="008A1D55" w:rsidRPr="008A1D55" w:rsidRDefault="008A1D55" w:rsidP="009670AE">
      <w:pPr>
        <w:numPr>
          <w:ilvl w:val="0"/>
          <w:numId w:val="1"/>
        </w:numPr>
      </w:pPr>
      <w:r w:rsidRPr="008A1D55">
        <w:t>A container expires if it is not used for 20 minutes. When this happens, using the container in v1/responses will fail. You'll still be able to see a snapshot of the container's metadata at its expiry, but all data associated with the container will be discarded from our systems and not recoverable. You should download any files you may need from the container while it is active.</w:t>
      </w:r>
    </w:p>
    <w:p w14:paraId="540451E1" w14:textId="77777777" w:rsidR="008A1D55" w:rsidRPr="008A1D55" w:rsidRDefault="008A1D55" w:rsidP="009670AE">
      <w:pPr>
        <w:numPr>
          <w:ilvl w:val="0"/>
          <w:numId w:val="1"/>
        </w:numPr>
      </w:pPr>
      <w:r w:rsidRPr="008A1D55">
        <w:t>You can't move a container from an expired state to an active one. Instead, create a new container and upload files again. Note that any state in the old container's memory (like python objects) will be lost.</w:t>
      </w:r>
    </w:p>
    <w:p w14:paraId="44C5F4C3" w14:textId="77777777" w:rsidR="008A1D55" w:rsidRPr="008A1D55" w:rsidRDefault="008A1D55" w:rsidP="009670AE">
      <w:pPr>
        <w:numPr>
          <w:ilvl w:val="0"/>
          <w:numId w:val="1"/>
        </w:numPr>
      </w:pPr>
      <w:r w:rsidRPr="008A1D55">
        <w:t xml:space="preserve">Any container operation, like retrieving the container, or adding or deleting files from the container, will automatically refresh the container's </w:t>
      </w:r>
      <w:proofErr w:type="spellStart"/>
      <w:r w:rsidRPr="008A1D55">
        <w:t>last_active_at</w:t>
      </w:r>
      <w:proofErr w:type="spellEnd"/>
      <w:r w:rsidRPr="008A1D55">
        <w:t xml:space="preserve"> time.</w:t>
      </w:r>
    </w:p>
    <w:p w14:paraId="794BB660" w14:textId="77777777" w:rsidR="008A1D55" w:rsidRPr="008A1D55" w:rsidRDefault="008A1D55" w:rsidP="008A1D55">
      <w:r w:rsidRPr="008A1D55">
        <w:rPr>
          <w:b/>
          <w:bCs/>
        </w:rPr>
        <w:lastRenderedPageBreak/>
        <w:t>Work with files</w:t>
      </w:r>
    </w:p>
    <w:p w14:paraId="68A08366" w14:textId="77777777" w:rsidR="008A1D55" w:rsidRPr="008A1D55" w:rsidRDefault="008A1D55" w:rsidP="008A1D55">
      <w:r w:rsidRPr="008A1D55">
        <w:t>When running Code Interpreter, the model can create its own files. For example, if you ask it to construct a plot, or create a CSV, it creates these images directly on your container. When it does so, it cites these files in the annotations of its next message. Here's an example:</w:t>
      </w:r>
    </w:p>
    <w:p w14:paraId="70DDCA13" w14:textId="77777777" w:rsidR="008A1D55" w:rsidRPr="008A1D55" w:rsidRDefault="008A1D55" w:rsidP="008A1D55">
      <w:r w:rsidRPr="008A1D55">
        <w:t>{</w:t>
      </w:r>
      <w:r w:rsidRPr="008A1D55">
        <w:br/>
        <w:t xml:space="preserve">    "id": "msg_682d514e268c8191a89c38ea318446200f2610a7ec781a4f",</w:t>
      </w:r>
      <w:r w:rsidRPr="008A1D55">
        <w:br/>
        <w:t xml:space="preserve">    "content": [</w:t>
      </w:r>
      <w:r w:rsidRPr="008A1D55">
        <w:br/>
        <w:t xml:space="preserve">        {</w:t>
      </w:r>
      <w:r w:rsidRPr="008A1D55">
        <w:br/>
        <w:t xml:space="preserve">            "annotations": [</w:t>
      </w:r>
      <w:r w:rsidRPr="008A1D55">
        <w:br/>
        <w:t xml:space="preserve">                {</w:t>
      </w:r>
      <w:r w:rsidRPr="008A1D55">
        <w:br/>
        <w:t xml:space="preserve">                    "</w:t>
      </w:r>
      <w:proofErr w:type="spellStart"/>
      <w:r w:rsidRPr="008A1D55">
        <w:t>file_id</w:t>
      </w:r>
      <w:proofErr w:type="spellEnd"/>
      <w:r w:rsidRPr="008A1D55">
        <w:t>": "cfile_682d514b2e00819184b9b07e13557f82",</w:t>
      </w:r>
      <w:r w:rsidRPr="008A1D55">
        <w:br/>
        <w:t xml:space="preserve">                    "index": null,</w:t>
      </w:r>
      <w:r w:rsidRPr="008A1D55">
        <w:br/>
        <w:t xml:space="preserve">                    "type": "</w:t>
      </w:r>
      <w:proofErr w:type="spellStart"/>
      <w:r w:rsidRPr="008A1D55">
        <w:t>container_file_citation</w:t>
      </w:r>
      <w:proofErr w:type="spellEnd"/>
      <w:r w:rsidRPr="008A1D55">
        <w:t>",</w:t>
      </w:r>
      <w:r w:rsidRPr="008A1D55">
        <w:br/>
        <w:t xml:space="preserve">                    "</w:t>
      </w:r>
      <w:proofErr w:type="spellStart"/>
      <w:r w:rsidRPr="008A1D55">
        <w:t>container_id</w:t>
      </w:r>
      <w:proofErr w:type="spellEnd"/>
      <w:r w:rsidRPr="008A1D55">
        <w:t>": "cntr_682d513bb0c48191b10bd4f8b0b3312200e64562acc2e0af",</w:t>
      </w:r>
      <w:r w:rsidRPr="008A1D55">
        <w:br/>
        <w:t xml:space="preserve">                    "</w:t>
      </w:r>
      <w:proofErr w:type="spellStart"/>
      <w:r w:rsidRPr="008A1D55">
        <w:t>end_index</w:t>
      </w:r>
      <w:proofErr w:type="spellEnd"/>
      <w:r w:rsidRPr="008A1D55">
        <w:t>": 0,</w:t>
      </w:r>
      <w:r w:rsidRPr="008A1D55">
        <w:br/>
        <w:t xml:space="preserve">                    "filename": "cfile_682d514b2e00819184b9b07e13557f82.png",</w:t>
      </w:r>
      <w:r w:rsidRPr="008A1D55">
        <w:br/>
        <w:t xml:space="preserve">                    "</w:t>
      </w:r>
      <w:proofErr w:type="spellStart"/>
      <w:r w:rsidRPr="008A1D55">
        <w:t>start_index</w:t>
      </w:r>
      <w:proofErr w:type="spellEnd"/>
      <w:r w:rsidRPr="008A1D55">
        <w:t>": 0</w:t>
      </w:r>
      <w:r w:rsidRPr="008A1D55">
        <w:br/>
        <w:t xml:space="preserve">                }</w:t>
      </w:r>
      <w:r w:rsidRPr="008A1D55">
        <w:br/>
        <w:t xml:space="preserve">            ],</w:t>
      </w:r>
      <w:r w:rsidRPr="008A1D55">
        <w:br/>
        <w:t xml:space="preserve">            "text": "Here is the histogram of the RGB channels for the uploaded image. Each curve represents the distribution of pixel intensities for the red, green, and blue channels. Peaks toward the high end of the intensity scale (right-hand side) suggest a lot of brightness and strong warm tones, matching the orange and light background in the image. If you want a different style of histogram (e.g., overall intensity, or quantized color groups), let me know!",</w:t>
      </w:r>
      <w:r w:rsidRPr="008A1D55">
        <w:br/>
        <w:t xml:space="preserve">            "type": "</w:t>
      </w:r>
      <w:proofErr w:type="spellStart"/>
      <w:r w:rsidRPr="008A1D55">
        <w:t>output_text</w:t>
      </w:r>
      <w:proofErr w:type="spellEnd"/>
      <w:r w:rsidRPr="008A1D55">
        <w:t>",</w:t>
      </w:r>
      <w:r w:rsidRPr="008A1D55">
        <w:br/>
        <w:t xml:space="preserve">            "</w:t>
      </w:r>
      <w:proofErr w:type="spellStart"/>
      <w:r w:rsidRPr="008A1D55">
        <w:t>logprobs</w:t>
      </w:r>
      <w:proofErr w:type="spellEnd"/>
      <w:r w:rsidRPr="008A1D55">
        <w:t>": []</w:t>
      </w:r>
      <w:r w:rsidRPr="008A1D55">
        <w:br/>
        <w:t xml:space="preserve">      </w:t>
      </w:r>
      <w:proofErr w:type="gramStart"/>
      <w:r w:rsidRPr="008A1D55">
        <w:t xml:space="preserve">  }</w:t>
      </w:r>
      <w:proofErr w:type="gramEnd"/>
      <w:r w:rsidRPr="008A1D55">
        <w:br/>
        <w:t xml:space="preserve">    ],</w:t>
      </w:r>
      <w:r w:rsidRPr="008A1D55">
        <w:br/>
        <w:t xml:space="preserve">    "role": "assistant",</w:t>
      </w:r>
      <w:r w:rsidRPr="008A1D55">
        <w:br/>
        <w:t xml:space="preserve">    "status": "completed",</w:t>
      </w:r>
      <w:r w:rsidRPr="008A1D55">
        <w:br/>
      </w:r>
      <w:r w:rsidRPr="008A1D55">
        <w:lastRenderedPageBreak/>
        <w:t xml:space="preserve">    "type": "message"</w:t>
      </w:r>
      <w:r w:rsidRPr="008A1D55">
        <w:br/>
        <w:t>}</w:t>
      </w:r>
      <w:r w:rsidRPr="008A1D55">
        <w:br/>
        <w:t xml:space="preserve"> </w:t>
      </w:r>
    </w:p>
    <w:p w14:paraId="079E3BEF" w14:textId="77777777" w:rsidR="008A1D55" w:rsidRPr="008A1D55" w:rsidRDefault="008A1D55" w:rsidP="008A1D55">
      <w:r w:rsidRPr="008A1D55">
        <w:t xml:space="preserve">You can download these constructed files by calling the </w:t>
      </w:r>
      <w:hyperlink r:id="rId47">
        <w:r w:rsidRPr="008A1D55">
          <w:rPr>
            <w:rStyle w:val="Hyperlink"/>
          </w:rPr>
          <w:t>get container file content</w:t>
        </w:r>
      </w:hyperlink>
      <w:r w:rsidRPr="008A1D55">
        <w:t xml:space="preserve"> method.</w:t>
      </w:r>
    </w:p>
    <w:p w14:paraId="5C6DEB35" w14:textId="77777777" w:rsidR="008A1D55" w:rsidRPr="008A1D55" w:rsidRDefault="008A1D55" w:rsidP="008A1D55">
      <w:r w:rsidRPr="008A1D55">
        <w:t xml:space="preserve">Any </w:t>
      </w:r>
      <w:hyperlink r:id="rId48">
        <w:r w:rsidRPr="008A1D55">
          <w:rPr>
            <w:rStyle w:val="Hyperlink"/>
          </w:rPr>
          <w:t>files in the model input</w:t>
        </w:r>
      </w:hyperlink>
      <w:r w:rsidRPr="008A1D55">
        <w:t xml:space="preserve"> get automatically uploaded to the container. You do not have to explicitly upload it to the container.</w:t>
      </w:r>
    </w:p>
    <w:p w14:paraId="7FE5309C" w14:textId="77777777" w:rsidR="008A1D55" w:rsidRPr="008A1D55" w:rsidRDefault="008A1D55" w:rsidP="008A1D55">
      <w:r w:rsidRPr="008A1D55">
        <w:rPr>
          <w:b/>
          <w:bCs/>
        </w:rPr>
        <w:t>Uploading and downloading files</w:t>
      </w:r>
    </w:p>
    <w:p w14:paraId="1686C124" w14:textId="77777777" w:rsidR="008A1D55" w:rsidRPr="008A1D55" w:rsidRDefault="008A1D55" w:rsidP="008A1D55">
      <w:r w:rsidRPr="008A1D55">
        <w:t xml:space="preserve">Add new files to your container using </w:t>
      </w:r>
      <w:hyperlink r:id="rId49">
        <w:r w:rsidRPr="008A1D55">
          <w:rPr>
            <w:rStyle w:val="Hyperlink"/>
          </w:rPr>
          <w:t>Create container file</w:t>
        </w:r>
      </w:hyperlink>
      <w:r w:rsidRPr="008A1D55">
        <w:t xml:space="preserve">. This endpoint accepts either a multipart upload or a JSON body with a </w:t>
      </w:r>
      <w:proofErr w:type="spellStart"/>
      <w:r w:rsidRPr="008A1D55">
        <w:t>file_id</w:t>
      </w:r>
      <w:proofErr w:type="spellEnd"/>
      <w:r w:rsidRPr="008A1D55">
        <w:t xml:space="preserve">. List existing container files with </w:t>
      </w:r>
      <w:hyperlink r:id="rId50">
        <w:r w:rsidRPr="008A1D55">
          <w:rPr>
            <w:rStyle w:val="Hyperlink"/>
          </w:rPr>
          <w:t>List container files</w:t>
        </w:r>
      </w:hyperlink>
      <w:r w:rsidRPr="008A1D55">
        <w:t xml:space="preserve"> and download bytes from </w:t>
      </w:r>
      <w:hyperlink r:id="rId51">
        <w:r w:rsidRPr="008A1D55">
          <w:rPr>
            <w:rStyle w:val="Hyperlink"/>
          </w:rPr>
          <w:t>Retrieve container file content</w:t>
        </w:r>
      </w:hyperlink>
      <w:r w:rsidRPr="008A1D55">
        <w:t>.</w:t>
      </w:r>
    </w:p>
    <w:p w14:paraId="4AAC4E48" w14:textId="77777777" w:rsidR="008A1D55" w:rsidRPr="008A1D55" w:rsidRDefault="008A1D55" w:rsidP="008A1D55">
      <w:r w:rsidRPr="008A1D55">
        <w:rPr>
          <w:b/>
          <w:bCs/>
        </w:rPr>
        <w:t>Dealing with citations</w:t>
      </w:r>
    </w:p>
    <w:p w14:paraId="4F43EF94" w14:textId="77777777" w:rsidR="008A1D55" w:rsidRPr="008A1D55" w:rsidRDefault="008A1D55" w:rsidP="008A1D55">
      <w:r w:rsidRPr="008A1D55">
        <w:t xml:space="preserve">Files and images generated by the model are returned as annotations on the assistant's message. </w:t>
      </w:r>
      <w:proofErr w:type="spellStart"/>
      <w:r w:rsidRPr="008A1D55">
        <w:t>container_file_citation</w:t>
      </w:r>
      <w:proofErr w:type="spellEnd"/>
      <w:r w:rsidRPr="008A1D55">
        <w:t xml:space="preserve"> annotations point to files created in the container. They include the </w:t>
      </w:r>
      <w:proofErr w:type="spellStart"/>
      <w:r w:rsidRPr="008A1D55">
        <w:t>container_id</w:t>
      </w:r>
      <w:proofErr w:type="spellEnd"/>
      <w:r w:rsidRPr="008A1D55">
        <w:t xml:space="preserve">, </w:t>
      </w:r>
      <w:proofErr w:type="spellStart"/>
      <w:r w:rsidRPr="008A1D55">
        <w:t>file_id</w:t>
      </w:r>
      <w:proofErr w:type="spellEnd"/>
      <w:r w:rsidRPr="008A1D55">
        <w:t>, and filename. You can parse these annotations to surface download links or otherwise process the files.</w:t>
      </w:r>
    </w:p>
    <w:p w14:paraId="7C4AEF48" w14:textId="77777777" w:rsidR="008A1D55" w:rsidRPr="008A1D55" w:rsidRDefault="008A1D55" w:rsidP="008A1D55">
      <w:r w:rsidRPr="008A1D55">
        <w:rPr>
          <w:b/>
          <w:bCs/>
        </w:rPr>
        <w:t>Supported files</w:t>
      </w:r>
    </w:p>
    <w:tbl>
      <w:tblPr>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ayout w:type="fixed"/>
        <w:tblLook w:val="06A0" w:firstRow="1" w:lastRow="0" w:firstColumn="1" w:lastColumn="0" w:noHBand="1" w:noVBand="1"/>
      </w:tblPr>
      <w:tblGrid>
        <w:gridCol w:w="1361"/>
        <w:gridCol w:w="7999"/>
      </w:tblGrid>
      <w:tr w:rsidR="008A1D55" w:rsidRPr="008A1D55" w14:paraId="3E79D055"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1CA9A49" w14:textId="77777777" w:rsidR="008A1D55" w:rsidRPr="008A1D55" w:rsidRDefault="008A1D55" w:rsidP="008A1D55">
            <w:r w:rsidRPr="008A1D55">
              <w:rPr>
                <w:b/>
                <w:bCs/>
              </w:rPr>
              <w:t>File format</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48DC98C" w14:textId="77777777" w:rsidR="008A1D55" w:rsidRPr="008A1D55" w:rsidRDefault="008A1D55" w:rsidP="008A1D55">
            <w:r w:rsidRPr="008A1D55">
              <w:rPr>
                <w:b/>
                <w:bCs/>
              </w:rPr>
              <w:t>MIME type</w:t>
            </w:r>
          </w:p>
        </w:tc>
      </w:tr>
      <w:tr w:rsidR="008A1D55" w:rsidRPr="008A1D55" w14:paraId="76E82ABF"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23A29DD" w14:textId="77777777" w:rsidR="008A1D55" w:rsidRPr="008A1D55" w:rsidRDefault="008A1D55" w:rsidP="008A1D55">
            <w:r w:rsidRPr="008A1D55">
              <w:t>.c</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C64ED15" w14:textId="77777777" w:rsidR="008A1D55" w:rsidRPr="008A1D55" w:rsidRDefault="008A1D55" w:rsidP="008A1D55">
            <w:r w:rsidRPr="008A1D55">
              <w:t>text/</w:t>
            </w:r>
            <w:proofErr w:type="spellStart"/>
            <w:r w:rsidRPr="008A1D55">
              <w:t>x-c</w:t>
            </w:r>
            <w:proofErr w:type="spellEnd"/>
          </w:p>
        </w:tc>
      </w:tr>
      <w:tr w:rsidR="008A1D55" w:rsidRPr="008A1D55" w14:paraId="59C1312E"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3BCE5C9" w14:textId="77777777" w:rsidR="008A1D55" w:rsidRPr="008A1D55" w:rsidRDefault="008A1D55" w:rsidP="008A1D55">
            <w:r w:rsidRPr="008A1D55">
              <w:t>.cs</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0C8285C" w14:textId="77777777" w:rsidR="008A1D55" w:rsidRPr="008A1D55" w:rsidRDefault="008A1D55" w:rsidP="008A1D55">
            <w:r w:rsidRPr="008A1D55">
              <w:t>text/x-</w:t>
            </w:r>
            <w:proofErr w:type="spellStart"/>
            <w:r w:rsidRPr="008A1D55">
              <w:t>csharp</w:t>
            </w:r>
            <w:proofErr w:type="spellEnd"/>
          </w:p>
        </w:tc>
      </w:tr>
      <w:tr w:rsidR="008A1D55" w:rsidRPr="008A1D55" w14:paraId="51852BED"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38890CB" w14:textId="77777777" w:rsidR="008A1D55" w:rsidRPr="008A1D55" w:rsidRDefault="008A1D55" w:rsidP="008A1D55">
            <w:r w:rsidRPr="008A1D55">
              <w:t>.</w:t>
            </w:r>
            <w:proofErr w:type="spellStart"/>
            <w:r w:rsidRPr="008A1D55">
              <w:t>cpp</w:t>
            </w:r>
            <w:proofErr w:type="spell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927A8D8" w14:textId="77777777" w:rsidR="008A1D55" w:rsidRPr="008A1D55" w:rsidRDefault="008A1D55" w:rsidP="008A1D55">
            <w:r w:rsidRPr="008A1D55">
              <w:t>text/</w:t>
            </w:r>
            <w:proofErr w:type="spellStart"/>
            <w:r w:rsidRPr="008A1D55">
              <w:t>x-c</w:t>
            </w:r>
            <w:proofErr w:type="spellEnd"/>
            <w:r w:rsidRPr="008A1D55">
              <w:t>++</w:t>
            </w:r>
          </w:p>
        </w:tc>
      </w:tr>
      <w:tr w:rsidR="008A1D55" w:rsidRPr="008A1D55" w14:paraId="3C0CFE11"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CF30B8B" w14:textId="77777777" w:rsidR="008A1D55" w:rsidRPr="008A1D55" w:rsidRDefault="008A1D55" w:rsidP="008A1D55">
            <w:r w:rsidRPr="008A1D55">
              <w:t>.csv</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30EDBA5" w14:textId="77777777" w:rsidR="008A1D55" w:rsidRPr="008A1D55" w:rsidRDefault="008A1D55" w:rsidP="008A1D55">
            <w:r w:rsidRPr="008A1D55">
              <w:t>text/csv</w:t>
            </w:r>
          </w:p>
        </w:tc>
      </w:tr>
      <w:tr w:rsidR="008A1D55" w:rsidRPr="008A1D55" w14:paraId="0061A628"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97BA3B2" w14:textId="77777777" w:rsidR="008A1D55" w:rsidRPr="008A1D55" w:rsidRDefault="008A1D55" w:rsidP="008A1D55">
            <w:r w:rsidRPr="008A1D55">
              <w:lastRenderedPageBreak/>
              <w:t>.doc</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743D57A" w14:textId="77777777" w:rsidR="008A1D55" w:rsidRPr="008A1D55" w:rsidRDefault="008A1D55" w:rsidP="008A1D55">
            <w:r w:rsidRPr="008A1D55">
              <w:t>application/</w:t>
            </w:r>
            <w:proofErr w:type="spellStart"/>
            <w:r w:rsidRPr="008A1D55">
              <w:t>msword</w:t>
            </w:r>
            <w:proofErr w:type="spellEnd"/>
          </w:p>
        </w:tc>
      </w:tr>
      <w:tr w:rsidR="008A1D55" w:rsidRPr="008A1D55" w14:paraId="6E1B0442"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D2FF152" w14:textId="77777777" w:rsidR="008A1D55" w:rsidRPr="008A1D55" w:rsidRDefault="008A1D55" w:rsidP="008A1D55">
            <w:r w:rsidRPr="008A1D55">
              <w:t>.docx</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349B7BF" w14:textId="77777777" w:rsidR="008A1D55" w:rsidRPr="008A1D55" w:rsidRDefault="008A1D55" w:rsidP="008A1D55">
            <w:r w:rsidRPr="008A1D55">
              <w:t>application/vnd.openxmlformats-officedocument.wordprocessingml.document</w:t>
            </w:r>
          </w:p>
        </w:tc>
      </w:tr>
      <w:tr w:rsidR="008A1D55" w:rsidRPr="008A1D55" w14:paraId="3F63A5E3"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D7F4B25" w14:textId="77777777" w:rsidR="008A1D55" w:rsidRPr="008A1D55" w:rsidRDefault="008A1D55" w:rsidP="008A1D55">
            <w:r w:rsidRPr="008A1D55">
              <w:t>.html</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77284F6" w14:textId="77777777" w:rsidR="008A1D55" w:rsidRPr="008A1D55" w:rsidRDefault="008A1D55" w:rsidP="008A1D55">
            <w:r w:rsidRPr="008A1D55">
              <w:t>text/html</w:t>
            </w:r>
          </w:p>
        </w:tc>
      </w:tr>
      <w:tr w:rsidR="008A1D55" w:rsidRPr="008A1D55" w14:paraId="1F65BD64"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CDFCB1B" w14:textId="77777777" w:rsidR="008A1D55" w:rsidRPr="008A1D55" w:rsidRDefault="008A1D55" w:rsidP="008A1D55">
            <w:r w:rsidRPr="008A1D55">
              <w:t>.java</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07FBC40" w14:textId="77777777" w:rsidR="008A1D55" w:rsidRPr="008A1D55" w:rsidRDefault="008A1D55" w:rsidP="008A1D55">
            <w:r w:rsidRPr="008A1D55">
              <w:t>text/x-java</w:t>
            </w:r>
          </w:p>
        </w:tc>
      </w:tr>
      <w:tr w:rsidR="008A1D55" w:rsidRPr="008A1D55" w14:paraId="6A0A25DC"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D1F6C83" w14:textId="77777777" w:rsidR="008A1D55" w:rsidRPr="008A1D55" w:rsidRDefault="008A1D55" w:rsidP="008A1D55">
            <w:proofErr w:type="gramStart"/>
            <w:r w:rsidRPr="008A1D55">
              <w:t>.json</w:t>
            </w:r>
            <w:proofErr w:type="gram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992A67E" w14:textId="77777777" w:rsidR="008A1D55" w:rsidRPr="008A1D55" w:rsidRDefault="008A1D55" w:rsidP="008A1D55">
            <w:r w:rsidRPr="008A1D55">
              <w:t>application/json</w:t>
            </w:r>
          </w:p>
        </w:tc>
      </w:tr>
      <w:tr w:rsidR="008A1D55" w:rsidRPr="008A1D55" w14:paraId="63AB301C"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25B4CF4" w14:textId="77777777" w:rsidR="008A1D55" w:rsidRPr="008A1D55" w:rsidRDefault="008A1D55" w:rsidP="008A1D55">
            <w:r w:rsidRPr="008A1D55">
              <w:t>.md</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3A3F2ED" w14:textId="77777777" w:rsidR="008A1D55" w:rsidRPr="008A1D55" w:rsidRDefault="008A1D55" w:rsidP="008A1D55">
            <w:r w:rsidRPr="008A1D55">
              <w:t>text/markdown</w:t>
            </w:r>
          </w:p>
        </w:tc>
      </w:tr>
      <w:tr w:rsidR="008A1D55" w:rsidRPr="008A1D55" w14:paraId="0ABD82D0"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9617CFC" w14:textId="77777777" w:rsidR="008A1D55" w:rsidRPr="008A1D55" w:rsidRDefault="008A1D55" w:rsidP="008A1D55">
            <w:r w:rsidRPr="008A1D55">
              <w:t>.pdf</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C04AF14" w14:textId="77777777" w:rsidR="008A1D55" w:rsidRPr="008A1D55" w:rsidRDefault="008A1D55" w:rsidP="008A1D55">
            <w:r w:rsidRPr="008A1D55">
              <w:t>application/pdf</w:t>
            </w:r>
          </w:p>
        </w:tc>
      </w:tr>
      <w:tr w:rsidR="008A1D55" w:rsidRPr="008A1D55" w14:paraId="2A763159"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3501272" w14:textId="77777777" w:rsidR="008A1D55" w:rsidRPr="008A1D55" w:rsidRDefault="008A1D55" w:rsidP="008A1D55">
            <w:r w:rsidRPr="008A1D55">
              <w:t>.php</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1E071AF" w14:textId="77777777" w:rsidR="008A1D55" w:rsidRPr="008A1D55" w:rsidRDefault="008A1D55" w:rsidP="008A1D55">
            <w:r w:rsidRPr="008A1D55">
              <w:t>text/x-php</w:t>
            </w:r>
          </w:p>
        </w:tc>
      </w:tr>
      <w:tr w:rsidR="008A1D55" w:rsidRPr="008A1D55" w14:paraId="0C8B7B80"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34FF6F4" w14:textId="77777777" w:rsidR="008A1D55" w:rsidRPr="008A1D55" w:rsidRDefault="008A1D55" w:rsidP="008A1D55">
            <w:r w:rsidRPr="008A1D55">
              <w:t>.pptx</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DC1BD63" w14:textId="77777777" w:rsidR="008A1D55" w:rsidRPr="008A1D55" w:rsidRDefault="008A1D55" w:rsidP="008A1D55">
            <w:r w:rsidRPr="008A1D55">
              <w:t>application/vnd.openxmlformats-officedocument.presentationml.presentation</w:t>
            </w:r>
          </w:p>
        </w:tc>
      </w:tr>
      <w:tr w:rsidR="008A1D55" w:rsidRPr="008A1D55" w14:paraId="1FA2C94A"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E0D8CC7" w14:textId="77777777" w:rsidR="008A1D55" w:rsidRPr="008A1D55" w:rsidRDefault="008A1D55" w:rsidP="008A1D55">
            <w:r w:rsidRPr="008A1D55">
              <w:t>.</w:t>
            </w:r>
            <w:proofErr w:type="spellStart"/>
            <w:r w:rsidRPr="008A1D55">
              <w:t>py</w:t>
            </w:r>
            <w:proofErr w:type="spell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8DE9FBC" w14:textId="77777777" w:rsidR="008A1D55" w:rsidRPr="008A1D55" w:rsidRDefault="008A1D55" w:rsidP="008A1D55">
            <w:r w:rsidRPr="008A1D55">
              <w:t>text/x-python</w:t>
            </w:r>
          </w:p>
        </w:tc>
      </w:tr>
      <w:tr w:rsidR="008A1D55" w:rsidRPr="008A1D55" w14:paraId="13F021B1"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310D521" w14:textId="77777777" w:rsidR="008A1D55" w:rsidRPr="008A1D55" w:rsidRDefault="008A1D55" w:rsidP="008A1D55">
            <w:r w:rsidRPr="008A1D55">
              <w:t>.</w:t>
            </w:r>
            <w:proofErr w:type="spellStart"/>
            <w:r w:rsidRPr="008A1D55">
              <w:t>py</w:t>
            </w:r>
            <w:proofErr w:type="spell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7CD2422" w14:textId="77777777" w:rsidR="008A1D55" w:rsidRPr="008A1D55" w:rsidRDefault="008A1D55" w:rsidP="008A1D55">
            <w:r w:rsidRPr="008A1D55">
              <w:t>text/x-</w:t>
            </w:r>
            <w:proofErr w:type="spellStart"/>
            <w:r w:rsidRPr="008A1D55">
              <w:t>script.python</w:t>
            </w:r>
            <w:proofErr w:type="spellEnd"/>
          </w:p>
        </w:tc>
      </w:tr>
      <w:tr w:rsidR="008A1D55" w:rsidRPr="008A1D55" w14:paraId="3C0A70E7"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E494828" w14:textId="77777777" w:rsidR="008A1D55" w:rsidRPr="008A1D55" w:rsidRDefault="008A1D55" w:rsidP="008A1D55">
            <w:proofErr w:type="gramStart"/>
            <w:r w:rsidRPr="008A1D55">
              <w:t>.</w:t>
            </w:r>
            <w:proofErr w:type="spellStart"/>
            <w:r w:rsidRPr="008A1D55">
              <w:t>rb</w:t>
            </w:r>
            <w:proofErr w:type="spellEnd"/>
            <w:proofErr w:type="gram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C6223F6" w14:textId="77777777" w:rsidR="008A1D55" w:rsidRPr="008A1D55" w:rsidRDefault="008A1D55" w:rsidP="008A1D55">
            <w:r w:rsidRPr="008A1D55">
              <w:t>text/x-ruby</w:t>
            </w:r>
          </w:p>
        </w:tc>
      </w:tr>
      <w:tr w:rsidR="008A1D55" w:rsidRPr="008A1D55" w14:paraId="70E51202"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79A3444" w14:textId="77777777" w:rsidR="008A1D55" w:rsidRPr="008A1D55" w:rsidRDefault="008A1D55" w:rsidP="008A1D55">
            <w:r w:rsidRPr="008A1D55">
              <w:t>.</w:t>
            </w:r>
            <w:proofErr w:type="spellStart"/>
            <w:r w:rsidRPr="008A1D55">
              <w:t>tex</w:t>
            </w:r>
            <w:proofErr w:type="spell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1D4198C" w14:textId="77777777" w:rsidR="008A1D55" w:rsidRPr="008A1D55" w:rsidRDefault="008A1D55" w:rsidP="008A1D55">
            <w:r w:rsidRPr="008A1D55">
              <w:t>text/x-</w:t>
            </w:r>
            <w:proofErr w:type="spellStart"/>
            <w:r w:rsidRPr="008A1D55">
              <w:t>tex</w:t>
            </w:r>
            <w:proofErr w:type="spellEnd"/>
          </w:p>
        </w:tc>
      </w:tr>
      <w:tr w:rsidR="008A1D55" w:rsidRPr="008A1D55" w14:paraId="406C7AF2"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EF0C433" w14:textId="77777777" w:rsidR="008A1D55" w:rsidRPr="008A1D55" w:rsidRDefault="008A1D55" w:rsidP="008A1D55">
            <w:r w:rsidRPr="008A1D55">
              <w:t>.txt</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5A39A8B" w14:textId="77777777" w:rsidR="008A1D55" w:rsidRPr="008A1D55" w:rsidRDefault="008A1D55" w:rsidP="008A1D55">
            <w:r w:rsidRPr="008A1D55">
              <w:t>text/plain</w:t>
            </w:r>
          </w:p>
        </w:tc>
      </w:tr>
      <w:tr w:rsidR="008A1D55" w:rsidRPr="008A1D55" w14:paraId="36B1381A"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CB57573" w14:textId="77777777" w:rsidR="008A1D55" w:rsidRPr="008A1D55" w:rsidRDefault="008A1D55" w:rsidP="008A1D55">
            <w:r w:rsidRPr="008A1D55">
              <w:t>.</w:t>
            </w:r>
            <w:proofErr w:type="spellStart"/>
            <w:r w:rsidRPr="008A1D55">
              <w:t>css</w:t>
            </w:r>
            <w:proofErr w:type="spell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86786F4" w14:textId="77777777" w:rsidR="008A1D55" w:rsidRPr="008A1D55" w:rsidRDefault="008A1D55" w:rsidP="008A1D55">
            <w:r w:rsidRPr="008A1D55">
              <w:t>text/</w:t>
            </w:r>
            <w:proofErr w:type="spellStart"/>
            <w:r w:rsidRPr="008A1D55">
              <w:t>css</w:t>
            </w:r>
            <w:proofErr w:type="spellEnd"/>
          </w:p>
        </w:tc>
      </w:tr>
      <w:tr w:rsidR="008A1D55" w:rsidRPr="008A1D55" w14:paraId="12366D77"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7C201DB" w14:textId="77777777" w:rsidR="008A1D55" w:rsidRPr="008A1D55" w:rsidRDefault="008A1D55" w:rsidP="008A1D55">
            <w:r w:rsidRPr="008A1D55">
              <w:t>.</w:t>
            </w:r>
            <w:proofErr w:type="spellStart"/>
            <w:r w:rsidRPr="008A1D55">
              <w:t>js</w:t>
            </w:r>
            <w:proofErr w:type="spell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8CE022D" w14:textId="77777777" w:rsidR="008A1D55" w:rsidRPr="008A1D55" w:rsidRDefault="008A1D55" w:rsidP="008A1D55">
            <w:r w:rsidRPr="008A1D55">
              <w:t>text/</w:t>
            </w:r>
            <w:proofErr w:type="spellStart"/>
            <w:r w:rsidRPr="008A1D55">
              <w:t>javascript</w:t>
            </w:r>
            <w:proofErr w:type="spellEnd"/>
          </w:p>
        </w:tc>
      </w:tr>
      <w:tr w:rsidR="008A1D55" w:rsidRPr="008A1D55" w14:paraId="3DCACA3C"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D121E1C" w14:textId="77777777" w:rsidR="008A1D55" w:rsidRPr="008A1D55" w:rsidRDefault="008A1D55" w:rsidP="008A1D55">
            <w:r w:rsidRPr="008A1D55">
              <w:lastRenderedPageBreak/>
              <w:t>.</w:t>
            </w:r>
            <w:proofErr w:type="spellStart"/>
            <w:r w:rsidRPr="008A1D55">
              <w:t>sh</w:t>
            </w:r>
            <w:proofErr w:type="spell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4B19F4A2" w14:textId="77777777" w:rsidR="008A1D55" w:rsidRPr="008A1D55" w:rsidRDefault="008A1D55" w:rsidP="008A1D55">
            <w:r w:rsidRPr="008A1D55">
              <w:t>application/x-</w:t>
            </w:r>
            <w:proofErr w:type="spellStart"/>
            <w:r w:rsidRPr="008A1D55">
              <w:t>sh</w:t>
            </w:r>
            <w:proofErr w:type="spellEnd"/>
          </w:p>
        </w:tc>
      </w:tr>
      <w:tr w:rsidR="008A1D55" w:rsidRPr="008A1D55" w14:paraId="52BF8A10"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7BD4268" w14:textId="77777777" w:rsidR="008A1D55" w:rsidRPr="008A1D55" w:rsidRDefault="008A1D55" w:rsidP="008A1D55">
            <w:r w:rsidRPr="008A1D55">
              <w:t>.</w:t>
            </w:r>
            <w:proofErr w:type="spellStart"/>
            <w:r w:rsidRPr="008A1D55">
              <w:t>ts</w:t>
            </w:r>
            <w:proofErr w:type="spell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2A944C2" w14:textId="77777777" w:rsidR="008A1D55" w:rsidRPr="008A1D55" w:rsidRDefault="008A1D55" w:rsidP="008A1D55">
            <w:r w:rsidRPr="008A1D55">
              <w:t>application/typescript</w:t>
            </w:r>
          </w:p>
        </w:tc>
      </w:tr>
      <w:tr w:rsidR="008A1D55" w:rsidRPr="008A1D55" w14:paraId="446498F6"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9205B83" w14:textId="77777777" w:rsidR="008A1D55" w:rsidRPr="008A1D55" w:rsidRDefault="008A1D55" w:rsidP="008A1D55">
            <w:r w:rsidRPr="008A1D55">
              <w:t>.csv</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9635FF3" w14:textId="77777777" w:rsidR="008A1D55" w:rsidRPr="008A1D55" w:rsidRDefault="008A1D55" w:rsidP="008A1D55">
            <w:r w:rsidRPr="008A1D55">
              <w:t>application/csv</w:t>
            </w:r>
          </w:p>
        </w:tc>
      </w:tr>
      <w:tr w:rsidR="008A1D55" w:rsidRPr="008A1D55" w14:paraId="7DCD9247"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24CEB3C" w14:textId="77777777" w:rsidR="008A1D55" w:rsidRPr="008A1D55" w:rsidRDefault="008A1D55" w:rsidP="008A1D55">
            <w:r w:rsidRPr="008A1D55">
              <w:t>.jpeg</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BE93CC8" w14:textId="77777777" w:rsidR="008A1D55" w:rsidRPr="008A1D55" w:rsidRDefault="008A1D55" w:rsidP="008A1D55">
            <w:r w:rsidRPr="008A1D55">
              <w:t>image/jpeg</w:t>
            </w:r>
          </w:p>
        </w:tc>
      </w:tr>
      <w:tr w:rsidR="008A1D55" w:rsidRPr="008A1D55" w14:paraId="6C1D5AE6"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271B4E3" w14:textId="77777777" w:rsidR="008A1D55" w:rsidRPr="008A1D55" w:rsidRDefault="008A1D55" w:rsidP="008A1D55">
            <w:r w:rsidRPr="008A1D55">
              <w:t>.jpg</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F35557C" w14:textId="77777777" w:rsidR="008A1D55" w:rsidRPr="008A1D55" w:rsidRDefault="008A1D55" w:rsidP="008A1D55">
            <w:r w:rsidRPr="008A1D55">
              <w:t>image/jpeg</w:t>
            </w:r>
          </w:p>
        </w:tc>
      </w:tr>
      <w:tr w:rsidR="008A1D55" w:rsidRPr="008A1D55" w14:paraId="16A3E47F"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D351647" w14:textId="77777777" w:rsidR="008A1D55" w:rsidRPr="008A1D55" w:rsidRDefault="008A1D55" w:rsidP="008A1D55">
            <w:r w:rsidRPr="008A1D55">
              <w:t>.gif</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8A46AD9" w14:textId="77777777" w:rsidR="008A1D55" w:rsidRPr="008A1D55" w:rsidRDefault="008A1D55" w:rsidP="008A1D55">
            <w:r w:rsidRPr="008A1D55">
              <w:t>image/gif</w:t>
            </w:r>
          </w:p>
        </w:tc>
      </w:tr>
      <w:tr w:rsidR="008A1D55" w:rsidRPr="008A1D55" w14:paraId="34DEF94D"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8819190" w14:textId="77777777" w:rsidR="008A1D55" w:rsidRPr="008A1D55" w:rsidRDefault="008A1D55" w:rsidP="008A1D55">
            <w:proofErr w:type="gramStart"/>
            <w:r w:rsidRPr="008A1D55">
              <w:t>.</w:t>
            </w:r>
            <w:proofErr w:type="spellStart"/>
            <w:r w:rsidRPr="008A1D55">
              <w:t>pkl</w:t>
            </w:r>
            <w:proofErr w:type="spellEnd"/>
            <w:proofErr w:type="gram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DBA0859" w14:textId="77777777" w:rsidR="008A1D55" w:rsidRPr="008A1D55" w:rsidRDefault="008A1D55" w:rsidP="008A1D55">
            <w:r w:rsidRPr="008A1D55">
              <w:t>application/octet-stream</w:t>
            </w:r>
          </w:p>
        </w:tc>
      </w:tr>
      <w:tr w:rsidR="008A1D55" w:rsidRPr="008A1D55" w14:paraId="56DE00EB"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690ED6F0" w14:textId="77777777" w:rsidR="008A1D55" w:rsidRPr="008A1D55" w:rsidRDefault="008A1D55" w:rsidP="008A1D55">
            <w:r w:rsidRPr="008A1D55">
              <w:t>.</w:t>
            </w:r>
            <w:proofErr w:type="spellStart"/>
            <w:r w:rsidRPr="008A1D55">
              <w:t>png</w:t>
            </w:r>
            <w:proofErr w:type="spellEnd"/>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9589877" w14:textId="77777777" w:rsidR="008A1D55" w:rsidRPr="008A1D55" w:rsidRDefault="008A1D55" w:rsidP="008A1D55">
            <w:r w:rsidRPr="008A1D55">
              <w:t>image/</w:t>
            </w:r>
            <w:proofErr w:type="spellStart"/>
            <w:r w:rsidRPr="008A1D55">
              <w:t>png</w:t>
            </w:r>
            <w:proofErr w:type="spellEnd"/>
          </w:p>
        </w:tc>
      </w:tr>
      <w:tr w:rsidR="008A1D55" w:rsidRPr="008A1D55" w14:paraId="22B6E4E9"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1DD62299" w14:textId="77777777" w:rsidR="008A1D55" w:rsidRPr="008A1D55" w:rsidRDefault="008A1D55" w:rsidP="008A1D55">
            <w:r w:rsidRPr="008A1D55">
              <w:t>.tar</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AF9F849" w14:textId="77777777" w:rsidR="008A1D55" w:rsidRPr="008A1D55" w:rsidRDefault="008A1D55" w:rsidP="008A1D55">
            <w:r w:rsidRPr="008A1D55">
              <w:t>application/x-tar</w:t>
            </w:r>
          </w:p>
        </w:tc>
      </w:tr>
      <w:tr w:rsidR="008A1D55" w:rsidRPr="008A1D55" w14:paraId="368E2E4B"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5D7870B2" w14:textId="77777777" w:rsidR="008A1D55" w:rsidRPr="008A1D55" w:rsidRDefault="008A1D55" w:rsidP="008A1D55">
            <w:r w:rsidRPr="008A1D55">
              <w:t>.xlsx</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70884363" w14:textId="77777777" w:rsidR="008A1D55" w:rsidRPr="008A1D55" w:rsidRDefault="008A1D55" w:rsidP="008A1D55">
            <w:r w:rsidRPr="008A1D55">
              <w:t>application/vnd.openxmlformats-officedocument.spreadsheetml.sheet</w:t>
            </w:r>
          </w:p>
        </w:tc>
      </w:tr>
      <w:tr w:rsidR="008A1D55" w:rsidRPr="008A1D55" w14:paraId="46B43C43"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792BA82" w14:textId="77777777" w:rsidR="008A1D55" w:rsidRPr="008A1D55" w:rsidRDefault="008A1D55" w:rsidP="008A1D55">
            <w:r w:rsidRPr="008A1D55">
              <w:t>.xml</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2309B6BD" w14:textId="77777777" w:rsidR="008A1D55" w:rsidRPr="008A1D55" w:rsidRDefault="008A1D55" w:rsidP="008A1D55">
            <w:r w:rsidRPr="008A1D55">
              <w:t>application/xml or "text/xml"</w:t>
            </w:r>
          </w:p>
        </w:tc>
      </w:tr>
      <w:tr w:rsidR="008A1D55" w:rsidRPr="008A1D55" w14:paraId="06C32994" w14:textId="77777777" w:rsidTr="00E75D0F">
        <w:trPr>
          <w:trHeight w:val="300"/>
        </w:trPr>
        <w:tc>
          <w:tcPr>
            <w:tcW w:w="1361"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0B78BABF" w14:textId="77777777" w:rsidR="008A1D55" w:rsidRPr="008A1D55" w:rsidRDefault="008A1D55" w:rsidP="008A1D55">
            <w:r w:rsidRPr="008A1D55">
              <w:t>.zip</w:t>
            </w:r>
          </w:p>
        </w:tc>
        <w:tc>
          <w:tcPr>
            <w:tcW w:w="7999"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20" w:type="dxa"/>
              <w:left w:w="120" w:type="dxa"/>
              <w:bottom w:w="120" w:type="dxa"/>
              <w:right w:w="120" w:type="dxa"/>
            </w:tcMar>
            <w:vAlign w:val="center"/>
          </w:tcPr>
          <w:p w14:paraId="31A0F426" w14:textId="77777777" w:rsidR="008A1D55" w:rsidRPr="008A1D55" w:rsidRDefault="008A1D55" w:rsidP="008A1D55">
            <w:r w:rsidRPr="008A1D55">
              <w:t>application/zip</w:t>
            </w:r>
          </w:p>
        </w:tc>
      </w:tr>
    </w:tbl>
    <w:p w14:paraId="081EC918" w14:textId="77777777" w:rsidR="008A1D55" w:rsidRPr="008A1D55" w:rsidRDefault="008A1D55" w:rsidP="008A1D55">
      <w:r w:rsidRPr="008A1D55">
        <w:rPr>
          <w:b/>
          <w:bCs/>
        </w:rPr>
        <w:t>Usage notes</w:t>
      </w:r>
    </w:p>
    <w:p w14:paraId="20154548" w14:textId="77777777" w:rsidR="008A1D55" w:rsidRPr="008A1D55" w:rsidRDefault="008A1D55" w:rsidP="008A1D55">
      <w:r w:rsidRPr="008A1D55">
        <w:t>|| |</w:t>
      </w:r>
      <w:proofErr w:type="spellStart"/>
      <w:r w:rsidRPr="008A1D55">
        <w:t>ResponsesChat</w:t>
      </w:r>
      <w:proofErr w:type="spellEnd"/>
      <w:r w:rsidRPr="008A1D55">
        <w:t xml:space="preserve"> CompletionsAssistants|100 RPM per </w:t>
      </w:r>
      <w:proofErr w:type="spellStart"/>
      <w:r w:rsidRPr="008A1D55">
        <w:t>org|PricingZDR</w:t>
      </w:r>
      <w:proofErr w:type="spellEnd"/>
      <w:r w:rsidRPr="008A1D55">
        <w:t xml:space="preserve"> and data residency|</w:t>
      </w:r>
    </w:p>
    <w:p w14:paraId="6B0FB165" w14:textId="77777777" w:rsidR="008A1D55" w:rsidRPr="008A1D55" w:rsidRDefault="008A1D55" w:rsidP="008A1D55">
      <w:r w:rsidRPr="008A1D55">
        <w:rPr>
          <w:b/>
          <w:bCs/>
        </w:rPr>
        <w:t>Remote MCP</w:t>
      </w:r>
    </w:p>
    <w:p w14:paraId="54157284" w14:textId="77777777" w:rsidR="008A1D55" w:rsidRPr="008A1D55" w:rsidRDefault="008A1D55" w:rsidP="008A1D55">
      <w:r w:rsidRPr="008A1D55">
        <w:t>Allow models to use remote MCP servers to perform tasks.</w:t>
      </w:r>
    </w:p>
    <w:p w14:paraId="55D7117C" w14:textId="77777777" w:rsidR="008A1D55" w:rsidRPr="008A1D55" w:rsidRDefault="008A1D55" w:rsidP="008A1D55">
      <w:hyperlink r:id="rId52">
        <w:r w:rsidRPr="008A1D55">
          <w:rPr>
            <w:rStyle w:val="Hyperlink"/>
          </w:rPr>
          <w:t>Model Context Protocol</w:t>
        </w:r>
      </w:hyperlink>
      <w:r w:rsidRPr="008A1D55">
        <w:t xml:space="preserve"> (MCP) is an open protocol that standardizes how applications provide tools and context to LLMs. The MCP tool in the Responses API allows developers to give the model access to tools hosted on </w:t>
      </w:r>
      <w:r w:rsidRPr="008A1D55">
        <w:rPr>
          <w:b/>
          <w:bCs/>
        </w:rPr>
        <w:t xml:space="preserve">Remote </w:t>
      </w:r>
      <w:r w:rsidRPr="008A1D55">
        <w:rPr>
          <w:b/>
          <w:bCs/>
        </w:rPr>
        <w:lastRenderedPageBreak/>
        <w:t>MCP servers</w:t>
      </w:r>
      <w:r w:rsidRPr="008A1D55">
        <w:t>. These are MCP servers maintained by developers and organizations across the internet that expose these tools to MCP clients, like the Responses API.</w:t>
      </w:r>
    </w:p>
    <w:p w14:paraId="36C6B297" w14:textId="77777777" w:rsidR="008A1D55" w:rsidRPr="008A1D55" w:rsidRDefault="008A1D55" w:rsidP="008A1D55">
      <w:r w:rsidRPr="008A1D55">
        <w:t xml:space="preserve">Calling a remote MCP server with the Responses API is straightforward. For example, here's how you can use the </w:t>
      </w:r>
      <w:hyperlink r:id="rId53">
        <w:proofErr w:type="spellStart"/>
        <w:r w:rsidRPr="008A1D55">
          <w:rPr>
            <w:rStyle w:val="Hyperlink"/>
          </w:rPr>
          <w:t>DeepWiki</w:t>
        </w:r>
        <w:proofErr w:type="spellEnd"/>
      </w:hyperlink>
      <w:r w:rsidRPr="008A1D55">
        <w:t xml:space="preserve"> MCP server to ask questions about nearly any public GitHub repository.</w:t>
      </w:r>
    </w:p>
    <w:p w14:paraId="7FBE1DF3" w14:textId="77777777" w:rsidR="008A1D55" w:rsidRPr="008A1D55" w:rsidRDefault="008A1D55" w:rsidP="008A1D55">
      <w:r w:rsidRPr="008A1D55">
        <w:t>A Responses API request with MCP tools enabled</w:t>
      </w:r>
    </w:p>
    <w:p w14:paraId="3B8FDDFA" w14:textId="77777777" w:rsidR="008A1D55" w:rsidRPr="008A1D55" w:rsidRDefault="008A1D55" w:rsidP="008A1D55">
      <w:r w:rsidRPr="008A1D55">
        <w:t xml:space="preserve">curl </w:t>
      </w:r>
      <w:hyperlink r:id="rId54">
        <w:r w:rsidRPr="008A1D55">
          <w:rPr>
            <w:rStyle w:val="Hyperlink"/>
          </w:rPr>
          <w:t>https://api.openai.com/v1/responses</w:t>
        </w:r>
      </w:hyperlink>
      <w:r w:rsidRPr="008A1D55">
        <w:t xml:space="preserve"> \</w:t>
      </w:r>
      <w:r w:rsidRPr="008A1D55">
        <w:br/>
        <w:t xml:space="preserve">  -H "Content-Type: application/json" \</w:t>
      </w:r>
      <w:r w:rsidRPr="008A1D55">
        <w:br/>
        <w:t xml:space="preserve">  -H "Authorization: Bearer $OPENAI_API_KEY" \</w:t>
      </w:r>
      <w:r w:rsidRPr="008A1D55">
        <w:br/>
        <w:t xml:space="preserve">  -d '{</w:t>
      </w:r>
      <w:r w:rsidRPr="008A1D55">
        <w:br/>
        <w:t xml:space="preserve">  "model": "gpt-4.1",</w:t>
      </w:r>
      <w:r w:rsidRPr="008A1D55">
        <w:br/>
        <w:t xml:space="preserve">  "tools": [</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55">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"never"</w:t>
      </w:r>
      <w:r w:rsidRPr="008A1D55">
        <w:br/>
        <w:t xml:space="preserve">    }</w:t>
      </w:r>
      <w:r w:rsidRPr="008A1D55">
        <w:br/>
        <w:t xml:space="preserve">  ],</w:t>
      </w:r>
      <w:r w:rsidRPr="008A1D55">
        <w:br/>
        <w:t xml:space="preserve">  "input": "What transport protocols are supported in the 2025-03-26 version of the MCP spec?"</w:t>
      </w:r>
      <w:r w:rsidRPr="008A1D55">
        <w:br/>
        <w:t>}'</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r w:rsidRPr="008A1D55">
        <w:t>OpenAI</w:t>
      </w:r>
      <w:proofErr w:type="spellEnd"/>
      <w:r w:rsidRPr="008A1D55">
        <w:t>();</w:t>
      </w:r>
      <w:r w:rsidRPr="008A1D55">
        <w:br/>
      </w:r>
      <w:r w:rsidRPr="008A1D55">
        <w:br/>
        <w:t xml:space="preserve">const resp = await </w:t>
      </w:r>
      <w:proofErr w:type="spellStart"/>
      <w:r w:rsidRPr="008A1D55">
        <w:t>client.responses.create</w:t>
      </w:r>
      <w:proofErr w:type="spellEnd"/>
      <w:r w:rsidRPr="008A1D55">
        <w:t>({</w:t>
      </w:r>
      <w:r w:rsidRPr="008A1D55">
        <w:br/>
        <w:t xml:space="preserve">    model: "gpt-4.1",</w:t>
      </w:r>
      <w:r w:rsidRPr="008A1D55">
        <w:br/>
        <w:t xml:space="preserve">    tools: [</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56">
        <w:r w:rsidRPr="008A1D55">
          <w:rPr>
            <w:rStyle w:val="Hyperlink"/>
          </w:rPr>
          <w:t>https://mcp.deepwiki.com/mcp</w:t>
        </w:r>
      </w:hyperlink>
      <w:r w:rsidRPr="008A1D55">
        <w:t>",</w:t>
      </w:r>
      <w:r w:rsidRPr="008A1D55">
        <w:br/>
      </w:r>
      <w:r w:rsidRPr="008A1D55">
        <w:lastRenderedPageBreak/>
        <w:t xml:space="preserve">            </w:t>
      </w:r>
      <w:proofErr w:type="spellStart"/>
      <w:r w:rsidRPr="008A1D55">
        <w:t>require_approval</w:t>
      </w:r>
      <w:proofErr w:type="spellEnd"/>
      <w:r w:rsidRPr="008A1D55">
        <w:t>: "never",</w:t>
      </w:r>
      <w:r w:rsidRPr="008A1D55">
        <w:br/>
        <w:t xml:space="preserve">        },</w:t>
      </w:r>
      <w:r w:rsidRPr="008A1D55">
        <w:br/>
        <w:t xml:space="preserve">    ],</w:t>
      </w:r>
      <w:r w:rsidRPr="008A1D55">
        <w:br/>
        <w:t xml:space="preserve">    input: "What transport protocols are supported in the 2025-03-26 version of the MCP spec?",</w:t>
      </w:r>
      <w:r w:rsidRPr="008A1D55">
        <w:br/>
        <w:t>});</w:t>
      </w:r>
      <w:r w:rsidRPr="008A1D55">
        <w:br/>
      </w:r>
      <w:r w:rsidRPr="008A1D55">
        <w:br/>
        <w:t>console.log(</w:t>
      </w:r>
      <w:proofErr w:type="spellStart"/>
      <w:r w:rsidRPr="008A1D55">
        <w:t>resp.output_text</w:t>
      </w:r>
      <w:proofErr w:type="spellEnd"/>
      <w:r w:rsidRPr="008A1D55">
        <w:t>);</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r>
      <w:r w:rsidRPr="008A1D55">
        <w:br/>
        <w:t xml:space="preserve">client = </w:t>
      </w:r>
      <w:proofErr w:type="spellStart"/>
      <w:r w:rsidRPr="008A1D55">
        <w:t>OpenAI</w:t>
      </w:r>
      <w:proofErr w:type="spellEnd"/>
      <w:r w:rsidRPr="008A1D55">
        <w:t>()</w:t>
      </w:r>
      <w:r w:rsidRPr="008A1D55">
        <w:br/>
      </w:r>
      <w:r w:rsidRPr="008A1D55">
        <w:br/>
        <w:t xml:space="preserve">resp = </w:t>
      </w:r>
      <w:proofErr w:type="spellStart"/>
      <w:r w:rsidRPr="008A1D55">
        <w:t>client.responses.create</w:t>
      </w:r>
      <w:proofErr w:type="spellEnd"/>
      <w:r w:rsidRPr="008A1D55">
        <w:t>(</w:t>
      </w:r>
      <w:r w:rsidRPr="008A1D55">
        <w:br/>
        <w:t xml:space="preserve">    model="gpt-4.1",</w:t>
      </w:r>
      <w:r w:rsidRPr="008A1D55">
        <w:br/>
        <w:t xml:space="preserve">    tools=[</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57">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"never",</w:t>
      </w:r>
      <w:r w:rsidRPr="008A1D55">
        <w:br/>
        <w:t xml:space="preserve">        },</w:t>
      </w:r>
      <w:r w:rsidRPr="008A1D55">
        <w:br/>
        <w:t xml:space="preserve">    ],</w:t>
      </w:r>
      <w:r w:rsidRPr="008A1D55">
        <w:br/>
        <w:t xml:space="preserve">    input="What transport protocols are supported in the 2025-03-26 version of the MCP spec?",</w:t>
      </w:r>
      <w:r w:rsidRPr="008A1D55">
        <w:br/>
        <w:t>)</w:t>
      </w:r>
      <w:r w:rsidRPr="008A1D55">
        <w:br/>
      </w:r>
      <w:r w:rsidRPr="008A1D55">
        <w:br/>
        <w:t>print(</w:t>
      </w:r>
      <w:proofErr w:type="spellStart"/>
      <w:r w:rsidRPr="008A1D55">
        <w:t>resp.output_text</w:t>
      </w:r>
      <w:proofErr w:type="spellEnd"/>
      <w:r w:rsidRPr="008A1D55">
        <w:t>)</w:t>
      </w:r>
      <w:r w:rsidRPr="008A1D55">
        <w:br/>
        <w:t xml:space="preserve"> </w:t>
      </w:r>
    </w:p>
    <w:p w14:paraId="19438C7A" w14:textId="77777777" w:rsidR="008A1D55" w:rsidRPr="008A1D55" w:rsidRDefault="008A1D55" w:rsidP="008A1D55">
      <w:r w:rsidRPr="008A1D55">
        <w:t xml:space="preserve">It is very important that developers trust any remote MCP server they use with the Responses API. A malicious server can exfiltrate sensitive data from anything that enters the model's context. Carefully review the </w:t>
      </w:r>
      <w:hyperlink r:id="rId58" w:anchor="risks-and-safety">
        <w:r w:rsidRPr="008A1D55">
          <w:rPr>
            <w:rStyle w:val="Hyperlink"/>
          </w:rPr>
          <w:t>Risks and Safety</w:t>
        </w:r>
      </w:hyperlink>
      <w:r w:rsidRPr="008A1D55">
        <w:t xml:space="preserve"> section below before using this tool.</w:t>
      </w:r>
    </w:p>
    <w:p w14:paraId="4F70D0D4" w14:textId="77777777" w:rsidR="008A1D55" w:rsidRPr="008A1D55" w:rsidRDefault="008A1D55" w:rsidP="008A1D55">
      <w:r w:rsidRPr="008A1D55">
        <w:rPr>
          <w:b/>
          <w:bCs/>
        </w:rPr>
        <w:t>The MCP ecosystem</w:t>
      </w:r>
    </w:p>
    <w:p w14:paraId="36082ACF" w14:textId="77777777" w:rsidR="008A1D55" w:rsidRPr="008A1D55" w:rsidRDefault="008A1D55" w:rsidP="008A1D55">
      <w:r w:rsidRPr="008A1D55">
        <w:lastRenderedPageBreak/>
        <w:t xml:space="preserve">We are still in the early days of the MCP ecosystem. Some popular remote MCP servers today include </w:t>
      </w:r>
      <w:hyperlink r:id="rId59">
        <w:r w:rsidRPr="008A1D55">
          <w:rPr>
            <w:rStyle w:val="Hyperlink"/>
          </w:rPr>
          <w:t>Cloudflare</w:t>
        </w:r>
      </w:hyperlink>
      <w:r w:rsidRPr="008A1D55">
        <w:t xml:space="preserve">, </w:t>
      </w:r>
      <w:hyperlink r:id="rId60">
        <w:proofErr w:type="spellStart"/>
        <w:r w:rsidRPr="008A1D55">
          <w:rPr>
            <w:rStyle w:val="Hyperlink"/>
          </w:rPr>
          <w:t>Hubspot</w:t>
        </w:r>
        <w:proofErr w:type="spellEnd"/>
      </w:hyperlink>
      <w:r w:rsidRPr="008A1D55">
        <w:t xml:space="preserve">, </w:t>
      </w:r>
      <w:hyperlink r:id="rId61">
        <w:r w:rsidRPr="008A1D55">
          <w:rPr>
            <w:rStyle w:val="Hyperlink"/>
          </w:rPr>
          <w:t>Intercom</w:t>
        </w:r>
      </w:hyperlink>
      <w:r w:rsidRPr="008A1D55">
        <w:t xml:space="preserve">, </w:t>
      </w:r>
      <w:hyperlink r:id="rId62">
        <w:proofErr w:type="spellStart"/>
        <w:r w:rsidRPr="008A1D55">
          <w:rPr>
            <w:rStyle w:val="Hyperlink"/>
          </w:rPr>
          <w:t>Paypal</w:t>
        </w:r>
        <w:proofErr w:type="spellEnd"/>
      </w:hyperlink>
      <w:r w:rsidRPr="008A1D55">
        <w:t xml:space="preserve">, </w:t>
      </w:r>
      <w:hyperlink r:id="rId63">
        <w:r w:rsidRPr="008A1D55">
          <w:rPr>
            <w:rStyle w:val="Hyperlink"/>
          </w:rPr>
          <w:t>Pipedream</w:t>
        </w:r>
      </w:hyperlink>
      <w:r w:rsidRPr="008A1D55">
        <w:t xml:space="preserve">, </w:t>
      </w:r>
      <w:hyperlink r:id="rId64">
        <w:r w:rsidRPr="008A1D55">
          <w:rPr>
            <w:rStyle w:val="Hyperlink"/>
          </w:rPr>
          <w:t>Plaid</w:t>
        </w:r>
      </w:hyperlink>
      <w:r w:rsidRPr="008A1D55">
        <w:t xml:space="preserve">, </w:t>
      </w:r>
      <w:hyperlink r:id="rId65">
        <w:r w:rsidRPr="008A1D55">
          <w:rPr>
            <w:rStyle w:val="Hyperlink"/>
          </w:rPr>
          <w:t>Shopify</w:t>
        </w:r>
      </w:hyperlink>
      <w:r w:rsidRPr="008A1D55">
        <w:t xml:space="preserve">, </w:t>
      </w:r>
      <w:hyperlink r:id="rId66">
        <w:r w:rsidRPr="008A1D55">
          <w:rPr>
            <w:rStyle w:val="Hyperlink"/>
          </w:rPr>
          <w:t>Stripe</w:t>
        </w:r>
      </w:hyperlink>
      <w:r w:rsidRPr="008A1D55">
        <w:t xml:space="preserve">, </w:t>
      </w:r>
      <w:hyperlink r:id="rId67">
        <w:r w:rsidRPr="008A1D55">
          <w:rPr>
            <w:rStyle w:val="Hyperlink"/>
          </w:rPr>
          <w:t>Square</w:t>
        </w:r>
      </w:hyperlink>
      <w:r w:rsidRPr="008A1D55">
        <w:t xml:space="preserve">, </w:t>
      </w:r>
      <w:hyperlink r:id="rId68">
        <w:r w:rsidRPr="008A1D55">
          <w:rPr>
            <w:rStyle w:val="Hyperlink"/>
          </w:rPr>
          <w:t>Twilio</w:t>
        </w:r>
      </w:hyperlink>
      <w:r w:rsidRPr="008A1D55">
        <w:t xml:space="preserve"> and </w:t>
      </w:r>
      <w:hyperlink r:id="rId69">
        <w:r w:rsidRPr="008A1D55">
          <w:rPr>
            <w:rStyle w:val="Hyperlink"/>
          </w:rPr>
          <w:t>Zapier</w:t>
        </w:r>
      </w:hyperlink>
      <w:r w:rsidRPr="008A1D55">
        <w:t>. We expect many more servers—and registries making it easy to discover these servers—to launch in the coming months. The MCP protocol itself is also early, and we expect to add many more updates to our MCP tool as the protocol evolves.</w:t>
      </w:r>
    </w:p>
    <w:p w14:paraId="725F2036" w14:textId="77777777" w:rsidR="008A1D55" w:rsidRPr="008A1D55" w:rsidRDefault="008A1D55" w:rsidP="008A1D55">
      <w:r w:rsidRPr="008A1D55">
        <w:rPr>
          <w:b/>
          <w:bCs/>
        </w:rPr>
        <w:t>How it works</w:t>
      </w:r>
    </w:p>
    <w:p w14:paraId="4663AFBA" w14:textId="77777777" w:rsidR="008A1D55" w:rsidRPr="008A1D55" w:rsidRDefault="008A1D55" w:rsidP="008A1D55">
      <w:r w:rsidRPr="008A1D55">
        <w:t xml:space="preserve">The MCP tool works only in the </w:t>
      </w:r>
      <w:hyperlink r:id="rId70">
        <w:r w:rsidRPr="008A1D55">
          <w:rPr>
            <w:rStyle w:val="Hyperlink"/>
          </w:rPr>
          <w:t>Responses API</w:t>
        </w:r>
      </w:hyperlink>
      <w:r w:rsidRPr="008A1D55">
        <w:t xml:space="preserve">, and is available across all our new models (gpt-4o, gpt-4.1, and our reasoning models). When you're using the MCP tool, you only pay for </w:t>
      </w:r>
      <w:hyperlink r:id="rId71">
        <w:r w:rsidRPr="008A1D55">
          <w:rPr>
            <w:rStyle w:val="Hyperlink"/>
          </w:rPr>
          <w:t>tokens</w:t>
        </w:r>
      </w:hyperlink>
      <w:r w:rsidRPr="008A1D55">
        <w:t xml:space="preserve"> used when importing tool definitions or making tool calls—there are no additional fees involved.</w:t>
      </w:r>
    </w:p>
    <w:p w14:paraId="79595300" w14:textId="77777777" w:rsidR="008A1D55" w:rsidRPr="008A1D55" w:rsidRDefault="008A1D55" w:rsidP="008A1D55">
      <w:r w:rsidRPr="008A1D55">
        <w:rPr>
          <w:b/>
          <w:bCs/>
        </w:rPr>
        <w:t>Step 1: Getting the list of tools from the MCP server</w:t>
      </w:r>
    </w:p>
    <w:p w14:paraId="72D21E6F" w14:textId="77777777" w:rsidR="008A1D55" w:rsidRPr="008A1D55" w:rsidRDefault="008A1D55" w:rsidP="008A1D55">
      <w:r w:rsidRPr="008A1D55">
        <w:t xml:space="preserve">The first thing the Responses API does when you attach a remote MCP server to the tools array, is attempt to get a list of tools from the server. The Responses API supports remote MCP servers that support either the </w:t>
      </w:r>
      <w:proofErr w:type="spellStart"/>
      <w:r w:rsidRPr="008A1D55">
        <w:t>Streamable</w:t>
      </w:r>
      <w:proofErr w:type="spellEnd"/>
      <w:r w:rsidRPr="008A1D55">
        <w:t xml:space="preserve"> HTTP or the HTTP/SSE transport protocol.</w:t>
      </w:r>
    </w:p>
    <w:p w14:paraId="01E676D9" w14:textId="77777777" w:rsidR="008A1D55" w:rsidRPr="008A1D55" w:rsidRDefault="008A1D55" w:rsidP="008A1D55">
      <w:r w:rsidRPr="008A1D55">
        <w:t xml:space="preserve">If successful in retrieving the list of tools, a new </w:t>
      </w:r>
      <w:proofErr w:type="spellStart"/>
      <w:r w:rsidRPr="008A1D55">
        <w:t>mcp_list_tools</w:t>
      </w:r>
      <w:proofErr w:type="spellEnd"/>
      <w:r w:rsidRPr="008A1D55">
        <w:t xml:space="preserve"> output item will be visible in the Response object that is created for each MCP server. The tools property of this object will show the tools that were successfully imported.</w:t>
      </w:r>
    </w:p>
    <w:p w14:paraId="016A1351" w14:textId="77777777" w:rsidR="008A1D55" w:rsidRPr="008A1D55" w:rsidRDefault="008A1D55" w:rsidP="008A1D55">
      <w:r w:rsidRPr="008A1D55">
        <w:t>{</w:t>
      </w:r>
      <w:r w:rsidRPr="008A1D55">
        <w:br/>
        <w:t xml:space="preserve">  "id": "mcpl_682d4379df088191886b70f4ec39f90403937d5f622d7a90",</w:t>
      </w:r>
      <w:r w:rsidRPr="008A1D55">
        <w:br/>
        <w:t xml:space="preserve">  "type": "</w:t>
      </w:r>
      <w:proofErr w:type="spellStart"/>
      <w:r w:rsidRPr="008A1D55">
        <w:t>mcp_list_tools</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"tools": [</w:t>
      </w:r>
      <w:r w:rsidRPr="008A1D55">
        <w:br/>
        <w:t xml:space="preserve">    {</w:t>
      </w:r>
      <w:r w:rsidRPr="008A1D55">
        <w:br/>
        <w:t xml:space="preserve">      "name": "</w:t>
      </w:r>
      <w:proofErr w:type="spellStart"/>
      <w:r w:rsidRPr="008A1D55">
        <w:t>read_wiki_structure</w:t>
      </w:r>
      <w:proofErr w:type="spellEnd"/>
      <w:r w:rsidRPr="008A1D55">
        <w:t>",</w:t>
      </w:r>
      <w:r w:rsidRPr="008A1D55">
        <w:br/>
        <w:t xml:space="preserve">      "</w:t>
      </w:r>
      <w:proofErr w:type="spellStart"/>
      <w:r w:rsidRPr="008A1D55">
        <w:t>input_schema</w:t>
      </w:r>
      <w:proofErr w:type="spellEnd"/>
      <w:r w:rsidRPr="008A1D55">
        <w:t>": {</w:t>
      </w:r>
      <w:r w:rsidRPr="008A1D55">
        <w:br/>
        <w:t xml:space="preserve">        "type": "object",</w:t>
      </w:r>
      <w:r w:rsidRPr="008A1D55">
        <w:br/>
        <w:t xml:space="preserve">        "properties": {</w:t>
      </w:r>
      <w:r w:rsidRPr="008A1D55">
        <w:br/>
        <w:t xml:space="preserve">          "</w:t>
      </w:r>
      <w:proofErr w:type="spellStart"/>
      <w:r w:rsidRPr="008A1D55">
        <w:t>repoName</w:t>
      </w:r>
      <w:proofErr w:type="spellEnd"/>
      <w:r w:rsidRPr="008A1D55">
        <w:t>": {</w:t>
      </w:r>
      <w:r w:rsidRPr="008A1D55">
        <w:br/>
        <w:t xml:space="preserve">            "type": "string",</w:t>
      </w:r>
      <w:r w:rsidRPr="008A1D55">
        <w:br/>
        <w:t xml:space="preserve">            "description": "GitHub repository: owner/repo (e.g. \"</w:t>
      </w:r>
      <w:proofErr w:type="spellStart"/>
      <w:r w:rsidRPr="008A1D55">
        <w:t>facebook</w:t>
      </w:r>
      <w:proofErr w:type="spellEnd"/>
      <w:r w:rsidRPr="008A1D55">
        <w:t>/react\")"</w:t>
      </w:r>
      <w:r w:rsidRPr="008A1D55">
        <w:br/>
      </w:r>
      <w:r w:rsidRPr="008A1D55">
        <w:lastRenderedPageBreak/>
        <w:t xml:space="preserve">          }</w:t>
      </w:r>
      <w:r w:rsidRPr="008A1D55">
        <w:br/>
        <w:t xml:space="preserve">        },</w:t>
      </w:r>
      <w:r w:rsidRPr="008A1D55">
        <w:br/>
        <w:t xml:space="preserve">        "required": [</w:t>
      </w:r>
      <w:r w:rsidRPr="008A1D55">
        <w:br/>
        <w:t xml:space="preserve">          "</w:t>
      </w:r>
      <w:proofErr w:type="spellStart"/>
      <w:r w:rsidRPr="008A1D55">
        <w:t>repoName</w:t>
      </w:r>
      <w:proofErr w:type="spellEnd"/>
      <w:r w:rsidRPr="008A1D55">
        <w:t>"</w:t>
      </w:r>
      <w:r w:rsidRPr="008A1D55">
        <w:br/>
        <w:t xml:space="preserve">        ],</w:t>
      </w:r>
      <w:r w:rsidRPr="008A1D55">
        <w:br/>
        <w:t xml:space="preserve">        "</w:t>
      </w:r>
      <w:proofErr w:type="spellStart"/>
      <w:r w:rsidRPr="008A1D55">
        <w:t>additionalProperties</w:t>
      </w:r>
      <w:proofErr w:type="spellEnd"/>
      <w:r w:rsidRPr="008A1D55">
        <w:t>": false,</w:t>
      </w:r>
      <w:r w:rsidRPr="008A1D55">
        <w:br/>
        <w:t xml:space="preserve">        "annotations": null,</w:t>
      </w:r>
      <w:r w:rsidRPr="008A1D55">
        <w:br/>
        <w:t xml:space="preserve">        "description": "",</w:t>
      </w:r>
      <w:r w:rsidRPr="008A1D55">
        <w:br/>
        <w:t xml:space="preserve">        "$schema": "</w:t>
      </w:r>
      <w:hyperlink r:id="rId72">
        <w:r w:rsidRPr="008A1D55">
          <w:rPr>
            <w:rStyle w:val="Hyperlink"/>
          </w:rPr>
          <w:t>http://json-schema.org/draft-07/schema</w:t>
        </w:r>
      </w:hyperlink>
      <w:r w:rsidRPr="008A1D55">
        <w:t>#"</w:t>
      </w:r>
      <w:r w:rsidRPr="008A1D55">
        <w:br/>
        <w:t xml:space="preserve">      }</w:t>
      </w:r>
      <w:r w:rsidRPr="008A1D55">
        <w:br/>
        <w:t xml:space="preserve">    },</w:t>
      </w:r>
      <w:r w:rsidRPr="008A1D55">
        <w:br/>
        <w:t xml:space="preserve">    // ... other tools</w:t>
      </w:r>
      <w:r w:rsidRPr="008A1D55">
        <w:br/>
        <w:t xml:space="preserve">  ]</w:t>
      </w:r>
      <w:r w:rsidRPr="008A1D55">
        <w:br/>
        <w:t>}</w:t>
      </w:r>
      <w:r w:rsidRPr="008A1D55">
        <w:br/>
        <w:t xml:space="preserve"> </w:t>
      </w:r>
    </w:p>
    <w:p w14:paraId="5D73AB8C" w14:textId="77777777" w:rsidR="008A1D55" w:rsidRPr="008A1D55" w:rsidRDefault="008A1D55" w:rsidP="008A1D55">
      <w:r w:rsidRPr="008A1D55">
        <w:t xml:space="preserve">As long as the </w:t>
      </w:r>
      <w:proofErr w:type="spellStart"/>
      <w:r w:rsidRPr="008A1D55">
        <w:t>mcp_list_tools</w:t>
      </w:r>
      <w:proofErr w:type="spellEnd"/>
      <w:r w:rsidRPr="008A1D55">
        <w:t xml:space="preserve"> item is present in the context of the model, we will not attempt to pull a refreshed list of tools from an MCP server. We recommend you keep this item in the model's context as part of every conversation or workflow execution to optimize for latency.</w:t>
      </w:r>
    </w:p>
    <w:p w14:paraId="3988EF46" w14:textId="77777777" w:rsidR="008A1D55" w:rsidRPr="008A1D55" w:rsidRDefault="008A1D55" w:rsidP="008A1D55">
      <w:pPr>
        <w:rPr>
          <w:i/>
          <w:iCs/>
        </w:rPr>
      </w:pPr>
      <w:r w:rsidRPr="008A1D55">
        <w:rPr>
          <w:b/>
          <w:bCs/>
          <w:i/>
          <w:iCs/>
        </w:rPr>
        <w:t>Filtering tools</w:t>
      </w:r>
    </w:p>
    <w:p w14:paraId="555019DC" w14:textId="77777777" w:rsidR="008A1D55" w:rsidRPr="008A1D55" w:rsidRDefault="008A1D55" w:rsidP="008A1D55">
      <w:r w:rsidRPr="008A1D55">
        <w:t xml:space="preserve">Some MCP servers can have dozens of tools, and exposing many tools to the model can result in high cost and latency. If you're only interested in a subset of tools an MCP server exposes, you can use the </w:t>
      </w:r>
      <w:proofErr w:type="spellStart"/>
      <w:r w:rsidRPr="008A1D55">
        <w:t>allowed_tools</w:t>
      </w:r>
      <w:proofErr w:type="spellEnd"/>
      <w:r w:rsidRPr="008A1D55">
        <w:t xml:space="preserve"> parameter to only import those tools.</w:t>
      </w:r>
    </w:p>
    <w:p w14:paraId="7CFCE70F" w14:textId="77777777" w:rsidR="008A1D55" w:rsidRPr="008A1D55" w:rsidRDefault="008A1D55" w:rsidP="008A1D55">
      <w:r w:rsidRPr="008A1D55">
        <w:t>Constrain allowed tools</w:t>
      </w:r>
    </w:p>
    <w:p w14:paraId="0D3917FF" w14:textId="77777777" w:rsidR="008A1D55" w:rsidRPr="008A1D55" w:rsidRDefault="008A1D55" w:rsidP="008A1D55">
      <w:r w:rsidRPr="008A1D55">
        <w:t xml:space="preserve">curl </w:t>
      </w:r>
      <w:hyperlink r:id="rId73">
        <w:r w:rsidRPr="008A1D55">
          <w:rPr>
            <w:rStyle w:val="Hyperlink"/>
          </w:rPr>
          <w:t>https://api.openai.com/v1/responses</w:t>
        </w:r>
      </w:hyperlink>
      <w:r w:rsidRPr="008A1D55">
        <w:t xml:space="preserve"> \</w:t>
      </w:r>
      <w:r w:rsidRPr="008A1D55">
        <w:br/>
        <w:t xml:space="preserve">  -H "Content-Type: application/json" \</w:t>
      </w:r>
      <w:r w:rsidRPr="008A1D55">
        <w:br/>
        <w:t xml:space="preserve">  -H "Authorization: Bearer $OPENAI_API_KEY" \</w:t>
      </w:r>
      <w:r w:rsidRPr="008A1D55">
        <w:br/>
        <w:t xml:space="preserve">  -d '{</w:t>
      </w:r>
      <w:r w:rsidRPr="008A1D55">
        <w:br/>
        <w:t xml:space="preserve">  "model": "gpt-4.1",</w:t>
      </w:r>
      <w:r w:rsidRPr="008A1D55">
        <w:br/>
        <w:t xml:space="preserve">  "tools": [</w:t>
      </w:r>
      <w:r w:rsidRPr="008A1D55">
        <w:br/>
        <w:t xml:space="preserve">    {</w:t>
      </w:r>
      <w:r w:rsidRPr="008A1D55">
        <w:br/>
      </w:r>
      <w:r w:rsidRPr="008A1D55">
        <w:lastRenderedPageBreak/>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74">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"never",</w:t>
      </w:r>
      <w:r w:rsidRPr="008A1D55">
        <w:br/>
        <w:t xml:space="preserve">      "</w:t>
      </w:r>
      <w:proofErr w:type="spellStart"/>
      <w:r w:rsidRPr="008A1D55">
        <w:t>allowed_tools</w:t>
      </w:r>
      <w:proofErr w:type="spellEnd"/>
      <w:r w:rsidRPr="008A1D55">
        <w:t>": ["</w:t>
      </w:r>
      <w:proofErr w:type="spellStart"/>
      <w:r w:rsidRPr="008A1D55">
        <w:t>ask_question</w:t>
      </w:r>
      <w:proofErr w:type="spellEnd"/>
      <w:r w:rsidRPr="008A1D55">
        <w:t>"]</w:t>
      </w:r>
      <w:r w:rsidRPr="008A1D55">
        <w:br/>
        <w:t xml:space="preserve">    }</w:t>
      </w:r>
      <w:r w:rsidRPr="008A1D55">
        <w:br/>
        <w:t xml:space="preserve">  ],</w:t>
      </w:r>
      <w:r w:rsidRPr="008A1D55">
        <w:br/>
        <w:t xml:space="preserve">  "input": "What transport protocols does the 2025-03-26 version of the MCP spec (</w:t>
      </w:r>
      <w:proofErr w:type="spellStart"/>
      <w:r w:rsidRPr="008A1D55">
        <w:t>modelcontextprotocol</w:t>
      </w:r>
      <w:proofErr w:type="spellEnd"/>
      <w:r w:rsidRPr="008A1D55">
        <w:t>/</w:t>
      </w:r>
      <w:proofErr w:type="spellStart"/>
      <w:r w:rsidRPr="008A1D55">
        <w:t>modelcontextprotocol</w:t>
      </w:r>
      <w:proofErr w:type="spellEnd"/>
      <w:r w:rsidRPr="008A1D55">
        <w:t>) support?"</w:t>
      </w:r>
      <w:r w:rsidRPr="008A1D55">
        <w:br/>
        <w:t>}'</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r w:rsidRPr="008A1D55">
        <w:t>OpenAI</w:t>
      </w:r>
      <w:proofErr w:type="spellEnd"/>
      <w:r w:rsidRPr="008A1D55">
        <w:t>();</w:t>
      </w:r>
      <w:r w:rsidRPr="008A1D55">
        <w:br/>
      </w:r>
      <w:r w:rsidRPr="008A1D55">
        <w:br/>
        <w:t xml:space="preserve">const resp = await </w:t>
      </w:r>
      <w:proofErr w:type="spellStart"/>
      <w:r w:rsidRPr="008A1D55">
        <w:t>client.responses.create</w:t>
      </w:r>
      <w:proofErr w:type="spellEnd"/>
      <w:r w:rsidRPr="008A1D55">
        <w:t>({</w:t>
      </w:r>
      <w:r w:rsidRPr="008A1D55">
        <w:br/>
        <w:t xml:space="preserve">    model: "gpt-4.1",</w:t>
      </w:r>
      <w:r w:rsidRPr="008A1D55">
        <w:br/>
        <w:t xml:space="preserve">    tools: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75">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"never",</w:t>
      </w:r>
      <w:r w:rsidRPr="008A1D55">
        <w:br/>
        <w:t xml:space="preserve">        </w:t>
      </w:r>
      <w:proofErr w:type="spellStart"/>
      <w:r w:rsidRPr="008A1D55">
        <w:t>allowed_tools</w:t>
      </w:r>
      <w:proofErr w:type="spellEnd"/>
      <w:r w:rsidRPr="008A1D55">
        <w:t>: ["</w:t>
      </w:r>
      <w:proofErr w:type="spellStart"/>
      <w:r w:rsidRPr="008A1D55">
        <w:t>ask_question</w:t>
      </w:r>
      <w:proofErr w:type="spellEnd"/>
      <w:r w:rsidRPr="008A1D55">
        <w:t>"],</w:t>
      </w:r>
      <w:r w:rsidRPr="008A1D55">
        <w:br/>
        <w:t xml:space="preserve">    }],</w:t>
      </w:r>
      <w:r w:rsidRPr="008A1D55">
        <w:br/>
        <w:t xml:space="preserve">    input: "What transport protocols does the 2025-03-26 version of the MCP spec (</w:t>
      </w:r>
      <w:proofErr w:type="spellStart"/>
      <w:r w:rsidRPr="008A1D55">
        <w:t>modelcontextprotocol</w:t>
      </w:r>
      <w:proofErr w:type="spellEnd"/>
      <w:r w:rsidRPr="008A1D55">
        <w:t>/</w:t>
      </w:r>
      <w:proofErr w:type="spellStart"/>
      <w:r w:rsidRPr="008A1D55">
        <w:t>modelcontextprotocol</w:t>
      </w:r>
      <w:proofErr w:type="spellEnd"/>
      <w:r w:rsidRPr="008A1D55">
        <w:t>) support?",</w:t>
      </w:r>
      <w:r w:rsidRPr="008A1D55">
        <w:br/>
        <w:t>});</w:t>
      </w:r>
      <w:r w:rsidRPr="008A1D55">
        <w:br/>
      </w:r>
      <w:r w:rsidRPr="008A1D55">
        <w:br/>
        <w:t>console.log(</w:t>
      </w:r>
      <w:proofErr w:type="spellStart"/>
      <w:r w:rsidRPr="008A1D55">
        <w:t>resp.output_text</w:t>
      </w:r>
      <w:proofErr w:type="spellEnd"/>
      <w:r w:rsidRPr="008A1D55">
        <w:t>);</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r>
      <w:r w:rsidRPr="008A1D55">
        <w:br/>
        <w:t xml:space="preserve">client = </w:t>
      </w:r>
      <w:proofErr w:type="spellStart"/>
      <w:r w:rsidRPr="008A1D55">
        <w:t>OpenAI</w:t>
      </w:r>
      <w:proofErr w:type="spellEnd"/>
      <w:r w:rsidRPr="008A1D55">
        <w:t>()</w:t>
      </w:r>
      <w:r w:rsidRPr="008A1D55">
        <w:br/>
      </w:r>
      <w:r w:rsidRPr="008A1D55">
        <w:br/>
        <w:t xml:space="preserve">resp = </w:t>
      </w:r>
      <w:proofErr w:type="spellStart"/>
      <w:r w:rsidRPr="008A1D55">
        <w:t>client.responses.create</w:t>
      </w:r>
      <w:proofErr w:type="spellEnd"/>
      <w:r w:rsidRPr="008A1D55">
        <w:t>(</w:t>
      </w:r>
      <w:r w:rsidRPr="008A1D55">
        <w:br/>
        <w:t xml:space="preserve">    model="gpt-4.1",</w:t>
      </w:r>
      <w:r w:rsidRPr="008A1D55">
        <w:br/>
        <w:t xml:space="preserve">    tools=[{</w:t>
      </w:r>
      <w:r w:rsidRPr="008A1D55">
        <w:br/>
      </w:r>
      <w:r w:rsidRPr="008A1D55">
        <w:lastRenderedPageBreak/>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76">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"never",</w:t>
      </w:r>
      <w:r w:rsidRPr="008A1D55">
        <w:br/>
        <w:t xml:space="preserve">        "</w:t>
      </w:r>
      <w:proofErr w:type="spellStart"/>
      <w:r w:rsidRPr="008A1D55">
        <w:t>allowed_tools</w:t>
      </w:r>
      <w:proofErr w:type="spellEnd"/>
      <w:r w:rsidRPr="008A1D55">
        <w:t>": ["</w:t>
      </w:r>
      <w:proofErr w:type="spellStart"/>
      <w:r w:rsidRPr="008A1D55">
        <w:t>ask_question</w:t>
      </w:r>
      <w:proofErr w:type="spellEnd"/>
      <w:r w:rsidRPr="008A1D55">
        <w:t>"],</w:t>
      </w:r>
      <w:r w:rsidRPr="008A1D55">
        <w:br/>
        <w:t xml:space="preserve">    }],</w:t>
      </w:r>
      <w:r w:rsidRPr="008A1D55">
        <w:br/>
        <w:t xml:space="preserve">    input="What transport protocols does the 2025-03-26 version of the MCP spec (</w:t>
      </w:r>
      <w:proofErr w:type="spellStart"/>
      <w:r w:rsidRPr="008A1D55">
        <w:t>modelcontextprotocol</w:t>
      </w:r>
      <w:proofErr w:type="spellEnd"/>
      <w:r w:rsidRPr="008A1D55">
        <w:t>/</w:t>
      </w:r>
      <w:proofErr w:type="spellStart"/>
      <w:r w:rsidRPr="008A1D55">
        <w:t>modelcontextprotocol</w:t>
      </w:r>
      <w:proofErr w:type="spellEnd"/>
      <w:r w:rsidRPr="008A1D55">
        <w:t>) support?",</w:t>
      </w:r>
      <w:r w:rsidRPr="008A1D55">
        <w:br/>
        <w:t>)</w:t>
      </w:r>
      <w:r w:rsidRPr="008A1D55">
        <w:br/>
      </w:r>
      <w:r w:rsidRPr="008A1D55">
        <w:br/>
        <w:t>print(</w:t>
      </w:r>
      <w:proofErr w:type="spellStart"/>
      <w:r w:rsidRPr="008A1D55">
        <w:t>resp.output_text</w:t>
      </w:r>
      <w:proofErr w:type="spellEnd"/>
      <w:r w:rsidRPr="008A1D55">
        <w:t>)</w:t>
      </w:r>
      <w:r w:rsidRPr="008A1D55">
        <w:br/>
        <w:t xml:space="preserve"> </w:t>
      </w:r>
    </w:p>
    <w:p w14:paraId="625A5AB1" w14:textId="77777777" w:rsidR="008A1D55" w:rsidRPr="008A1D55" w:rsidRDefault="008A1D55" w:rsidP="008A1D55">
      <w:r w:rsidRPr="008A1D55">
        <w:rPr>
          <w:b/>
          <w:bCs/>
        </w:rPr>
        <w:t>Step 2: Calling tools</w:t>
      </w:r>
    </w:p>
    <w:p w14:paraId="3F5615F6" w14:textId="77777777" w:rsidR="008A1D55" w:rsidRPr="008A1D55" w:rsidRDefault="008A1D55" w:rsidP="008A1D55">
      <w:r w:rsidRPr="008A1D55">
        <w:t xml:space="preserve">Once the model has access to these tool definitions, it may choose to call them depending on what's in the model's context. When the model decides to call an MCP tool, we make </w:t>
      </w:r>
      <w:proofErr w:type="gramStart"/>
      <w:r w:rsidRPr="008A1D55">
        <w:t>an</w:t>
      </w:r>
      <w:proofErr w:type="gramEnd"/>
      <w:r w:rsidRPr="008A1D55">
        <w:t xml:space="preserve"> request to the remote MCP server to call the tool, take </w:t>
      </w:r>
      <w:proofErr w:type="spellStart"/>
      <w:r w:rsidRPr="008A1D55">
        <w:t>it's</w:t>
      </w:r>
      <w:proofErr w:type="spellEnd"/>
      <w:r w:rsidRPr="008A1D55">
        <w:t xml:space="preserve"> output and put that into the model's context. This creates an </w:t>
      </w:r>
      <w:proofErr w:type="spellStart"/>
      <w:r w:rsidRPr="008A1D55">
        <w:t>mcp_call</w:t>
      </w:r>
      <w:proofErr w:type="spellEnd"/>
      <w:r w:rsidRPr="008A1D55">
        <w:t xml:space="preserve"> item which looks like this:</w:t>
      </w:r>
    </w:p>
    <w:p w14:paraId="64955A27" w14:textId="77777777" w:rsidR="008A1D55" w:rsidRPr="008A1D55" w:rsidRDefault="008A1D55" w:rsidP="008A1D55">
      <w:r w:rsidRPr="008A1D55">
        <w:t>{</w:t>
      </w:r>
      <w:r w:rsidRPr="008A1D55">
        <w:br/>
        <w:t xml:space="preserve">  "id": "mcp_682d437d90a88191bf88cd03aae0c3e503937d5f622d7a90",</w:t>
      </w:r>
      <w:r w:rsidRPr="008A1D55">
        <w:br/>
        <w:t xml:space="preserve">  "type": "</w:t>
      </w:r>
      <w:proofErr w:type="spellStart"/>
      <w:r w:rsidRPr="008A1D55">
        <w:t>mcp_call</w:t>
      </w:r>
      <w:proofErr w:type="spellEnd"/>
      <w:r w:rsidRPr="008A1D55">
        <w:t>",</w:t>
      </w:r>
      <w:r w:rsidRPr="008A1D55">
        <w:br/>
        <w:t xml:space="preserve">  "</w:t>
      </w:r>
      <w:proofErr w:type="spellStart"/>
      <w:r w:rsidRPr="008A1D55">
        <w:t>approval_request_id</w:t>
      </w:r>
      <w:proofErr w:type="spellEnd"/>
      <w:r w:rsidRPr="008A1D55">
        <w:t>": null,</w:t>
      </w:r>
      <w:r w:rsidRPr="008A1D55">
        <w:br/>
        <w:t xml:space="preserve">  "arguments": "{\"repoName\":\"modelcontextprotocol/modelcontextprotocol\",\"question\":\"What transport protocols does the 2025-03-26 version of the MCP spec support?\"}",</w:t>
      </w:r>
      <w:r w:rsidRPr="008A1D55">
        <w:br/>
        <w:t xml:space="preserve">  "error": null,</w:t>
      </w:r>
      <w:r w:rsidRPr="008A1D55">
        <w:br/>
        <w:t xml:space="preserve">  "name": "</w:t>
      </w:r>
      <w:proofErr w:type="spellStart"/>
      <w:r w:rsidRPr="008A1D55">
        <w:t>ask_question</w:t>
      </w:r>
      <w:proofErr w:type="spellEnd"/>
      <w:r w:rsidRPr="008A1D55">
        <w:t>",</w:t>
      </w:r>
      <w:r w:rsidRPr="008A1D55">
        <w:br/>
        <w:t xml:space="preserve">  "output": "The 2025-03-26 version of the Model Context Protocol (MCP) specification supports two standard transport mechanisms: `</w:t>
      </w:r>
      <w:proofErr w:type="spellStart"/>
      <w:r w:rsidRPr="008A1D55">
        <w:t>stdio</w:t>
      </w:r>
      <w:proofErr w:type="spellEnd"/>
      <w:r w:rsidRPr="008A1D55">
        <w:t>` and `</w:t>
      </w:r>
      <w:proofErr w:type="spellStart"/>
      <w:r w:rsidRPr="008A1D55">
        <w:t>Streamable</w:t>
      </w:r>
      <w:proofErr w:type="spellEnd"/>
      <w:r w:rsidRPr="008A1D55">
        <w:t xml:space="preserve"> HTTP` ...",</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r>
      <w:r w:rsidRPr="008A1D55">
        <w:lastRenderedPageBreak/>
        <w:t>}</w:t>
      </w:r>
      <w:r w:rsidRPr="008A1D55">
        <w:br/>
        <w:t xml:space="preserve"> </w:t>
      </w:r>
    </w:p>
    <w:p w14:paraId="50B07790" w14:textId="77777777" w:rsidR="008A1D55" w:rsidRPr="008A1D55" w:rsidRDefault="008A1D55" w:rsidP="008A1D55">
      <w:r w:rsidRPr="008A1D55">
        <w:t>As you can see, this includes both the arguments the model decided to use for this tool call, and the output that the remote MCP server returned. All models can choose to make multiple (MCP) tool calls in the Responses API, and so, you may see several of these items generated in a single Response API request.</w:t>
      </w:r>
    </w:p>
    <w:p w14:paraId="1CE7B0A6" w14:textId="77777777" w:rsidR="008A1D55" w:rsidRPr="008A1D55" w:rsidRDefault="008A1D55" w:rsidP="008A1D55">
      <w:r w:rsidRPr="008A1D55">
        <w:t xml:space="preserve">Failed tool calls will populate the error field of this item with MCP protocol errors, MCP tool execution errors, or general connectivity errors. The MCP errors are documented in the MCP spec </w:t>
      </w:r>
      <w:hyperlink r:id="rId77" w:anchor="error-handling">
        <w:r w:rsidRPr="008A1D55">
          <w:rPr>
            <w:rStyle w:val="Hyperlink"/>
          </w:rPr>
          <w:t>here</w:t>
        </w:r>
      </w:hyperlink>
      <w:r w:rsidRPr="008A1D55">
        <w:t>.</w:t>
      </w:r>
    </w:p>
    <w:p w14:paraId="7F7081E7" w14:textId="77777777" w:rsidR="008A1D55" w:rsidRPr="008A1D55" w:rsidRDefault="008A1D55" w:rsidP="008A1D55">
      <w:pPr>
        <w:rPr>
          <w:i/>
          <w:iCs/>
        </w:rPr>
      </w:pPr>
      <w:r w:rsidRPr="008A1D55">
        <w:rPr>
          <w:b/>
          <w:bCs/>
          <w:i/>
          <w:iCs/>
        </w:rPr>
        <w:t>Approvals</w:t>
      </w:r>
    </w:p>
    <w:p w14:paraId="1A348490" w14:textId="77777777" w:rsidR="008A1D55" w:rsidRPr="008A1D55" w:rsidRDefault="008A1D55" w:rsidP="008A1D55">
      <w:r w:rsidRPr="008A1D55">
        <w:t xml:space="preserve">By default, </w:t>
      </w:r>
      <w:proofErr w:type="spellStart"/>
      <w:r w:rsidRPr="008A1D55">
        <w:t>OpenAI</w:t>
      </w:r>
      <w:proofErr w:type="spellEnd"/>
      <w:r w:rsidRPr="008A1D55">
        <w:t xml:space="preserve"> will request your approval before any data is shared with a remote MCP server. Approvals help you maintain control and visibility over what data is being sent to an MCP server. We highly recommend that you carefully review (and optionally, log) all data being shared with a remote MCP server. A request for an approval to make an MCP tool call creates a </w:t>
      </w:r>
      <w:proofErr w:type="spellStart"/>
      <w:r w:rsidRPr="008A1D55">
        <w:t>mcp_approval_request</w:t>
      </w:r>
      <w:proofErr w:type="spellEnd"/>
      <w:r w:rsidRPr="008A1D55">
        <w:t xml:space="preserve"> item in the Response's output that looks like this:</w:t>
      </w:r>
    </w:p>
    <w:p w14:paraId="6BCE55B6" w14:textId="77777777" w:rsidR="008A1D55" w:rsidRPr="008A1D55" w:rsidRDefault="008A1D55" w:rsidP="008A1D55">
      <w:r w:rsidRPr="008A1D55">
        <w:t>{</w:t>
      </w:r>
      <w:r w:rsidRPr="008A1D55">
        <w:br/>
        <w:t xml:space="preserve">  "id": "mcpr_682d498e3bd4819196a0ce1664f8e77b04ad1e533afccbfa",</w:t>
      </w:r>
      <w:r w:rsidRPr="008A1D55">
        <w:br/>
        <w:t xml:space="preserve">  "type": "</w:t>
      </w:r>
      <w:proofErr w:type="spellStart"/>
      <w:r w:rsidRPr="008A1D55">
        <w:t>mcp_approval_request</w:t>
      </w:r>
      <w:proofErr w:type="spellEnd"/>
      <w:r w:rsidRPr="008A1D55">
        <w:t>",</w:t>
      </w:r>
      <w:r w:rsidRPr="008A1D55">
        <w:br/>
        <w:t xml:space="preserve">  "arguments": "{\"repoName\</w:t>
      </w:r>
      <w:proofErr w:type="gramStart"/>
      <w:r w:rsidRPr="008A1D55">
        <w:t>":\</w:t>
      </w:r>
      <w:proofErr w:type="gramEnd"/>
      <w:r w:rsidRPr="008A1D55">
        <w:t>"modelcontextprotocol/modelcontextprotocol\",\"question\":\"What transport protocols are supported in the 2025-03-26 version of the MCP spec?\"}",</w:t>
      </w:r>
      <w:r w:rsidRPr="008A1D55">
        <w:br/>
        <w:t xml:space="preserve">  "name": "</w:t>
      </w:r>
      <w:proofErr w:type="spellStart"/>
      <w:r w:rsidRPr="008A1D55">
        <w:t>ask_question</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w:t>
      </w:r>
      <w:r w:rsidRPr="008A1D55">
        <w:br/>
        <w:t xml:space="preserve"> </w:t>
      </w:r>
    </w:p>
    <w:p w14:paraId="65BB194E" w14:textId="77777777" w:rsidR="008A1D55" w:rsidRPr="008A1D55" w:rsidRDefault="008A1D55" w:rsidP="008A1D55">
      <w:r w:rsidRPr="008A1D55">
        <w:t xml:space="preserve">You can then respond to this by creating a new Response object and appending an </w:t>
      </w:r>
      <w:proofErr w:type="spellStart"/>
      <w:r w:rsidRPr="008A1D55">
        <w:t>mcp_approval_response</w:t>
      </w:r>
      <w:proofErr w:type="spellEnd"/>
      <w:r w:rsidRPr="008A1D55">
        <w:t xml:space="preserve"> item to it.</w:t>
      </w:r>
    </w:p>
    <w:p w14:paraId="55C6BEA5" w14:textId="77777777" w:rsidR="008A1D55" w:rsidRPr="008A1D55" w:rsidRDefault="008A1D55" w:rsidP="008A1D55">
      <w:r w:rsidRPr="008A1D55">
        <w:t>Approving the use of tools in an API request</w:t>
      </w:r>
    </w:p>
    <w:p w14:paraId="448C9CB4" w14:textId="77777777" w:rsidR="008A1D55" w:rsidRPr="008A1D55" w:rsidRDefault="008A1D55" w:rsidP="008A1D55">
      <w:r w:rsidRPr="008A1D55">
        <w:lastRenderedPageBreak/>
        <w:t xml:space="preserve">curl </w:t>
      </w:r>
      <w:hyperlink r:id="rId78">
        <w:r w:rsidRPr="008A1D55">
          <w:rPr>
            <w:rStyle w:val="Hyperlink"/>
          </w:rPr>
          <w:t>https://api.openai.com/v1/responses</w:t>
        </w:r>
      </w:hyperlink>
      <w:r w:rsidRPr="008A1D55">
        <w:t xml:space="preserve"> \</w:t>
      </w:r>
      <w:r w:rsidRPr="008A1D55">
        <w:br/>
        <w:t xml:space="preserve">  -H "Content-Type: application/json" \</w:t>
      </w:r>
      <w:r w:rsidRPr="008A1D55">
        <w:br/>
        <w:t xml:space="preserve">  -H "Authorization: Bearer $OPENAI_API_KEY" \</w:t>
      </w:r>
      <w:r w:rsidRPr="008A1D55">
        <w:br/>
        <w:t xml:space="preserve">  -d '{</w:t>
      </w:r>
      <w:r w:rsidRPr="008A1D55">
        <w:br/>
        <w:t xml:space="preserve">  "model": "gpt-4.1",</w:t>
      </w:r>
      <w:r w:rsidRPr="008A1D55">
        <w:br/>
        <w:t xml:space="preserve">  "tools": [</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79">
        <w:r w:rsidRPr="008A1D55">
          <w:rPr>
            <w:rStyle w:val="Hyperlink"/>
          </w:rPr>
          <w:t>https://mcp.deepwiki.com/mcp</w:t>
        </w:r>
      </w:hyperlink>
      <w:r w:rsidRPr="008A1D55">
        <w:t>"</w:t>
      </w:r>
      <w:r w:rsidRPr="008A1D55">
        <w:br/>
        <w:t xml:space="preserve">    }</w:t>
      </w:r>
      <w:r w:rsidRPr="008A1D55">
        <w:br/>
        <w:t xml:space="preserve">  ],</w:t>
      </w:r>
      <w:r w:rsidRPr="008A1D55">
        <w:br/>
        <w:t xml:space="preserve">  "</w:t>
      </w:r>
      <w:proofErr w:type="spellStart"/>
      <w:r w:rsidRPr="008A1D55">
        <w:t>previous_response_id</w:t>
      </w:r>
      <w:proofErr w:type="spellEnd"/>
      <w:r w:rsidRPr="008A1D55">
        <w:t>": "resp_682d498bdefc81918b4a6aa477bfafd904ad1e533afccbfa",</w:t>
      </w:r>
      <w:r w:rsidRPr="008A1D55">
        <w:br/>
        <w:t xml:space="preserve">  "input": [{</w:t>
      </w:r>
      <w:r w:rsidRPr="008A1D55">
        <w:br/>
        <w:t xml:space="preserve">    "type": "</w:t>
      </w:r>
      <w:proofErr w:type="spellStart"/>
      <w:r w:rsidRPr="008A1D55">
        <w:t>mcp_approval_response</w:t>
      </w:r>
      <w:proofErr w:type="spellEnd"/>
      <w:r w:rsidRPr="008A1D55">
        <w:t>",</w:t>
      </w:r>
      <w:r w:rsidRPr="008A1D55">
        <w:br/>
        <w:t xml:space="preserve">    "approve": true,</w:t>
      </w:r>
      <w:r w:rsidRPr="008A1D55">
        <w:br/>
        <w:t xml:space="preserve">    "</w:t>
      </w:r>
      <w:proofErr w:type="spellStart"/>
      <w:r w:rsidRPr="008A1D55">
        <w:t>approval_request_id</w:t>
      </w:r>
      <w:proofErr w:type="spellEnd"/>
      <w:r w:rsidRPr="008A1D55">
        <w:t>": "mcpr_682d498e3bd4819196a0ce1664f8e77b04ad1e533afccbfa"</w:t>
      </w:r>
      <w:r w:rsidRPr="008A1D55">
        <w:br/>
        <w:t xml:space="preserve">  }]</w:t>
      </w:r>
      <w:r w:rsidRPr="008A1D55">
        <w:br/>
        <w:t>}'</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r w:rsidRPr="008A1D55">
        <w:t>OpenAI</w:t>
      </w:r>
      <w:proofErr w:type="spellEnd"/>
      <w:r w:rsidRPr="008A1D55">
        <w:t>();</w:t>
      </w:r>
      <w:r w:rsidRPr="008A1D55">
        <w:br/>
      </w:r>
      <w:r w:rsidRPr="008A1D55">
        <w:br/>
        <w:t xml:space="preserve">const resp = await </w:t>
      </w:r>
      <w:proofErr w:type="spellStart"/>
      <w:r w:rsidRPr="008A1D55">
        <w:t>client.responses.create</w:t>
      </w:r>
      <w:proofErr w:type="spellEnd"/>
      <w:r w:rsidRPr="008A1D55">
        <w:t>({</w:t>
      </w:r>
      <w:r w:rsidRPr="008A1D55">
        <w:br/>
        <w:t xml:space="preserve">    model: "gpt-4.1",</w:t>
      </w:r>
      <w:r w:rsidRPr="008A1D55">
        <w:br/>
        <w:t xml:space="preserve">    tools: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80">
        <w:r w:rsidRPr="008A1D55">
          <w:rPr>
            <w:rStyle w:val="Hyperlink"/>
          </w:rPr>
          <w:t>https://mcp.deepwiki.com/mcp</w:t>
        </w:r>
      </w:hyperlink>
      <w:r w:rsidRPr="008A1D55">
        <w:t>",</w:t>
      </w:r>
      <w:r w:rsidRPr="008A1D55">
        <w:br/>
        <w:t xml:space="preserve">    }],</w:t>
      </w:r>
      <w:r w:rsidRPr="008A1D55">
        <w:br/>
        <w:t xml:space="preserve">    </w:t>
      </w:r>
      <w:proofErr w:type="spellStart"/>
      <w:r w:rsidRPr="008A1D55">
        <w:t>previous_response_id</w:t>
      </w:r>
      <w:proofErr w:type="spellEnd"/>
      <w:r w:rsidRPr="008A1D55">
        <w:t>: "resp_682d498bdefc81918b4a6aa477bfafd904ad1e533afccbfa",</w:t>
      </w:r>
      <w:r w:rsidRPr="008A1D55">
        <w:br/>
        <w:t xml:space="preserve">    input: [{</w:t>
      </w:r>
      <w:r w:rsidRPr="008A1D55">
        <w:br/>
      </w:r>
      <w:r w:rsidRPr="008A1D55">
        <w:lastRenderedPageBreak/>
        <w:t xml:space="preserve">        type: "</w:t>
      </w:r>
      <w:proofErr w:type="spellStart"/>
      <w:r w:rsidRPr="008A1D55">
        <w:t>mcp_approval_response</w:t>
      </w:r>
      <w:proofErr w:type="spellEnd"/>
      <w:r w:rsidRPr="008A1D55">
        <w:t>",</w:t>
      </w:r>
      <w:r w:rsidRPr="008A1D55">
        <w:br/>
        <w:t xml:space="preserve">        approve: true,</w:t>
      </w:r>
      <w:r w:rsidRPr="008A1D55">
        <w:br/>
        <w:t xml:space="preserve">        </w:t>
      </w:r>
      <w:proofErr w:type="spellStart"/>
      <w:r w:rsidRPr="008A1D55">
        <w:t>approval_request_id</w:t>
      </w:r>
      <w:proofErr w:type="spellEnd"/>
      <w:r w:rsidRPr="008A1D55">
        <w:t>: "mcpr_682d498e3bd4819196a0ce1664f8e77b04ad1e533afccbfa"</w:t>
      </w:r>
      <w:r w:rsidRPr="008A1D55">
        <w:br/>
        <w:t xml:space="preserve">    }],</w:t>
      </w:r>
      <w:r w:rsidRPr="008A1D55">
        <w:br/>
        <w:t>});</w:t>
      </w:r>
      <w:r w:rsidRPr="008A1D55">
        <w:br/>
      </w:r>
      <w:r w:rsidRPr="008A1D55">
        <w:br/>
        <w:t>console.log(</w:t>
      </w:r>
      <w:proofErr w:type="spellStart"/>
      <w:r w:rsidRPr="008A1D55">
        <w:t>resp.output_text</w:t>
      </w:r>
      <w:proofErr w:type="spellEnd"/>
      <w:r w:rsidRPr="008A1D55">
        <w:t>);</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r>
      <w:r w:rsidRPr="008A1D55">
        <w:br/>
        <w:t xml:space="preserve">client = </w:t>
      </w:r>
      <w:proofErr w:type="spellStart"/>
      <w:r w:rsidRPr="008A1D55">
        <w:t>OpenAI</w:t>
      </w:r>
      <w:proofErr w:type="spellEnd"/>
      <w:r w:rsidRPr="008A1D55">
        <w:t>()</w:t>
      </w:r>
      <w:r w:rsidRPr="008A1D55">
        <w:br/>
      </w:r>
      <w:r w:rsidRPr="008A1D55">
        <w:br/>
        <w:t xml:space="preserve">resp = </w:t>
      </w:r>
      <w:proofErr w:type="spellStart"/>
      <w:r w:rsidRPr="008A1D55">
        <w:t>client.responses.create</w:t>
      </w:r>
      <w:proofErr w:type="spellEnd"/>
      <w:r w:rsidRPr="008A1D55">
        <w:t>(</w:t>
      </w:r>
      <w:r w:rsidRPr="008A1D55">
        <w:br/>
        <w:t xml:space="preserve">    model="gpt-4.1",</w:t>
      </w:r>
      <w:r w:rsidRPr="008A1D55">
        <w:br/>
        <w:t xml:space="preserve">    tools=[{</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81">
        <w:r w:rsidRPr="008A1D55">
          <w:rPr>
            <w:rStyle w:val="Hyperlink"/>
          </w:rPr>
          <w:t>https://mcp.deepwiki.com/mcp</w:t>
        </w:r>
      </w:hyperlink>
      <w:r w:rsidRPr="008A1D55">
        <w:t>",</w:t>
      </w:r>
      <w:r w:rsidRPr="008A1D55">
        <w:br/>
        <w:t xml:space="preserve">    }],</w:t>
      </w:r>
      <w:r w:rsidRPr="008A1D55">
        <w:br/>
        <w:t xml:space="preserve">    previous_response_id="resp_682d498bdefc81918b4a6aa477bfafd904ad1e533afccbfa",</w:t>
      </w:r>
      <w:r w:rsidRPr="008A1D55">
        <w:br/>
        <w:t xml:space="preserve">    input=[{</w:t>
      </w:r>
      <w:r w:rsidRPr="008A1D55">
        <w:br/>
        <w:t xml:space="preserve">        "type": "</w:t>
      </w:r>
      <w:proofErr w:type="spellStart"/>
      <w:r w:rsidRPr="008A1D55">
        <w:t>mcp_approval_response</w:t>
      </w:r>
      <w:proofErr w:type="spellEnd"/>
      <w:r w:rsidRPr="008A1D55">
        <w:t>",</w:t>
      </w:r>
      <w:r w:rsidRPr="008A1D55">
        <w:br/>
        <w:t xml:space="preserve">        "approve": True,</w:t>
      </w:r>
      <w:r w:rsidRPr="008A1D55">
        <w:br/>
        <w:t xml:space="preserve">        "</w:t>
      </w:r>
      <w:proofErr w:type="spellStart"/>
      <w:r w:rsidRPr="008A1D55">
        <w:t>approval_request_id</w:t>
      </w:r>
      <w:proofErr w:type="spellEnd"/>
      <w:r w:rsidRPr="008A1D55">
        <w:t>": "mcpr_682d498e3bd4819196a0ce1664f8e77b04ad1e533afccbfa"</w:t>
      </w:r>
      <w:r w:rsidRPr="008A1D55">
        <w:br/>
        <w:t xml:space="preserve">    }],</w:t>
      </w:r>
      <w:r w:rsidRPr="008A1D55">
        <w:br/>
        <w:t>)</w:t>
      </w:r>
      <w:r w:rsidRPr="008A1D55">
        <w:br/>
      </w:r>
      <w:r w:rsidRPr="008A1D55">
        <w:br/>
        <w:t>print(</w:t>
      </w:r>
      <w:proofErr w:type="spellStart"/>
      <w:r w:rsidRPr="008A1D55">
        <w:t>resp.output_text</w:t>
      </w:r>
      <w:proofErr w:type="spellEnd"/>
      <w:r w:rsidRPr="008A1D55">
        <w:t>)</w:t>
      </w:r>
      <w:r w:rsidRPr="008A1D55">
        <w:br/>
        <w:t xml:space="preserve"> </w:t>
      </w:r>
    </w:p>
    <w:p w14:paraId="61647A48" w14:textId="77777777" w:rsidR="008A1D55" w:rsidRPr="008A1D55" w:rsidRDefault="008A1D55" w:rsidP="008A1D55">
      <w:r w:rsidRPr="008A1D55">
        <w:lastRenderedPageBreak/>
        <w:t xml:space="preserve">Here we're using the </w:t>
      </w:r>
      <w:proofErr w:type="spellStart"/>
      <w:r w:rsidRPr="008A1D55">
        <w:t>previous_response_id</w:t>
      </w:r>
      <w:proofErr w:type="spellEnd"/>
      <w:r w:rsidRPr="008A1D55">
        <w:t xml:space="preserve"> parameter to chain this new Response, with the previous Response that generated the approval request. But you can also pass back the </w:t>
      </w:r>
      <w:hyperlink r:id="rId82" w:anchor="manually-manage-conversation-state">
        <w:r w:rsidRPr="008A1D55">
          <w:rPr>
            <w:rStyle w:val="Hyperlink"/>
          </w:rPr>
          <w:t>outputs from one response, as inputs into another</w:t>
        </w:r>
      </w:hyperlink>
      <w:r w:rsidRPr="008A1D55">
        <w:t xml:space="preserve"> for maximum control over what </w:t>
      </w:r>
      <w:proofErr w:type="spellStart"/>
      <w:r w:rsidRPr="008A1D55">
        <w:t>enter's</w:t>
      </w:r>
      <w:proofErr w:type="spellEnd"/>
      <w:r w:rsidRPr="008A1D55">
        <w:t xml:space="preserve"> the model's context.</w:t>
      </w:r>
    </w:p>
    <w:p w14:paraId="66B414A4" w14:textId="77777777" w:rsidR="008A1D55" w:rsidRPr="008A1D55" w:rsidRDefault="008A1D55" w:rsidP="008A1D55">
      <w:r w:rsidRPr="008A1D55">
        <w:t xml:space="preserve">If and when you feel comfortable trusting a remote MCP server, you can choose to skip the approvals for reduced latency. To do this, you can set the </w:t>
      </w:r>
      <w:proofErr w:type="spellStart"/>
      <w:r w:rsidRPr="008A1D55">
        <w:t>require_approval</w:t>
      </w:r>
      <w:proofErr w:type="spellEnd"/>
      <w:r w:rsidRPr="008A1D55">
        <w:t xml:space="preserve"> parameter of the MCP tool to an object listing just the tools you'd like to skip approvals for like shown below, or set it to the value 'never' to skip approvals for all tools in that remote MCP server.</w:t>
      </w:r>
    </w:p>
    <w:p w14:paraId="2588B46B" w14:textId="77777777" w:rsidR="008A1D55" w:rsidRPr="008A1D55" w:rsidRDefault="008A1D55" w:rsidP="008A1D55">
      <w:r w:rsidRPr="008A1D55">
        <w:t>Never require approval for some tools</w:t>
      </w:r>
    </w:p>
    <w:p w14:paraId="087E2260" w14:textId="77777777" w:rsidR="008A1D55" w:rsidRPr="008A1D55" w:rsidRDefault="008A1D55" w:rsidP="008A1D55">
      <w:r w:rsidRPr="008A1D55">
        <w:t xml:space="preserve">curl </w:t>
      </w:r>
      <w:hyperlink r:id="rId83">
        <w:r w:rsidRPr="008A1D55">
          <w:rPr>
            <w:rStyle w:val="Hyperlink"/>
          </w:rPr>
          <w:t>https://api.openai.com/v1/responses</w:t>
        </w:r>
      </w:hyperlink>
      <w:r w:rsidRPr="008A1D55">
        <w:t xml:space="preserve"> \</w:t>
      </w:r>
      <w:r w:rsidRPr="008A1D55">
        <w:br/>
        <w:t xml:space="preserve">  -H "Content-Type: application/json" \</w:t>
      </w:r>
      <w:r w:rsidRPr="008A1D55">
        <w:br/>
        <w:t xml:space="preserve">  -H "Authorization: Bearer $OPENAI_API_KEY" \</w:t>
      </w:r>
      <w:r w:rsidRPr="008A1D55">
        <w:br/>
        <w:t xml:space="preserve">  -d '{</w:t>
      </w:r>
      <w:r w:rsidRPr="008A1D55">
        <w:br/>
        <w:t xml:space="preserve">  "model": "gpt-4.1",</w:t>
      </w:r>
      <w:r w:rsidRPr="008A1D55">
        <w:br/>
        <w:t xml:space="preserve">  "tools": [</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84">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w:t>
      </w:r>
      <w:r w:rsidRPr="008A1D55">
        <w:br/>
        <w:t xml:space="preserve">          "never": {</w:t>
      </w:r>
      <w:r w:rsidRPr="008A1D55">
        <w:br/>
        <w:t xml:space="preserve">            "</w:t>
      </w:r>
      <w:proofErr w:type="spellStart"/>
      <w:r w:rsidRPr="008A1D55">
        <w:t>tool_names</w:t>
      </w:r>
      <w:proofErr w:type="spellEnd"/>
      <w:r w:rsidRPr="008A1D55">
        <w:t>": ["</w:t>
      </w:r>
      <w:proofErr w:type="spellStart"/>
      <w:r w:rsidRPr="008A1D55">
        <w:t>ask_question</w:t>
      </w:r>
      <w:proofErr w:type="spellEnd"/>
      <w:r w:rsidRPr="008A1D55">
        <w:t>", "</w:t>
      </w:r>
      <w:proofErr w:type="spellStart"/>
      <w:r w:rsidRPr="008A1D55">
        <w:t>read_wiki_structure</w:t>
      </w:r>
      <w:proofErr w:type="spellEnd"/>
      <w:r w:rsidRPr="008A1D55">
        <w:t>"]</w:t>
      </w:r>
      <w:r w:rsidRPr="008A1D55">
        <w:br/>
        <w:t xml:space="preserve">          }</w:t>
      </w:r>
      <w:r w:rsidRPr="008A1D55">
        <w:br/>
        <w:t xml:space="preserve">      }</w:t>
      </w:r>
      <w:r w:rsidRPr="008A1D55">
        <w:br/>
        <w:t xml:space="preserve">    }</w:t>
      </w:r>
      <w:r w:rsidRPr="008A1D55">
        <w:br/>
        <w:t xml:space="preserve">  ],</w:t>
      </w:r>
      <w:r w:rsidRPr="008A1D55">
        <w:br/>
        <w:t xml:space="preserve">  "input": "What transport protocols does the 2025-03-26 version of the MCP spec (</w:t>
      </w:r>
      <w:proofErr w:type="spellStart"/>
      <w:r w:rsidRPr="008A1D55">
        <w:t>modelcontextprotocol</w:t>
      </w:r>
      <w:proofErr w:type="spellEnd"/>
      <w:r w:rsidRPr="008A1D55">
        <w:t>/</w:t>
      </w:r>
      <w:proofErr w:type="spellStart"/>
      <w:r w:rsidRPr="008A1D55">
        <w:t>modelcontextprotocol</w:t>
      </w:r>
      <w:proofErr w:type="spellEnd"/>
      <w:r w:rsidRPr="008A1D55">
        <w:t>) support?"</w:t>
      </w:r>
      <w:r w:rsidRPr="008A1D55">
        <w:br/>
        <w:t>}'</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r w:rsidRPr="008A1D55">
        <w:t>OpenAI</w:t>
      </w:r>
      <w:proofErr w:type="spellEnd"/>
      <w:r w:rsidRPr="008A1D55">
        <w:t>();</w:t>
      </w:r>
      <w:r w:rsidRPr="008A1D55">
        <w:br/>
      </w:r>
      <w:r w:rsidRPr="008A1D55">
        <w:br/>
      </w:r>
      <w:r w:rsidRPr="008A1D55">
        <w:lastRenderedPageBreak/>
        <w:t xml:space="preserve">const resp = await </w:t>
      </w:r>
      <w:proofErr w:type="spellStart"/>
      <w:r w:rsidRPr="008A1D55">
        <w:t>client.responses.create</w:t>
      </w:r>
      <w:proofErr w:type="spellEnd"/>
      <w:r w:rsidRPr="008A1D55">
        <w:t>({</w:t>
      </w:r>
      <w:r w:rsidRPr="008A1D55">
        <w:br/>
        <w:t xml:space="preserve">    model: "gpt-4.1",</w:t>
      </w:r>
      <w:r w:rsidRPr="008A1D55">
        <w:br/>
        <w:t xml:space="preserve">    tools: [</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85">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w:t>
      </w:r>
      <w:r w:rsidRPr="008A1D55">
        <w:br/>
        <w:t xml:space="preserve">                never: {</w:t>
      </w:r>
      <w:r w:rsidRPr="008A1D55">
        <w:br/>
        <w:t xml:space="preserve">                    </w:t>
      </w:r>
      <w:proofErr w:type="spellStart"/>
      <w:r w:rsidRPr="008A1D55">
        <w:t>tool_names</w:t>
      </w:r>
      <w:proofErr w:type="spellEnd"/>
      <w:r w:rsidRPr="008A1D55">
        <w:t>: ["</w:t>
      </w:r>
      <w:proofErr w:type="spellStart"/>
      <w:r w:rsidRPr="008A1D55">
        <w:t>ask_question</w:t>
      </w:r>
      <w:proofErr w:type="spellEnd"/>
      <w:r w:rsidRPr="008A1D55">
        <w:t>", "</w:t>
      </w:r>
      <w:proofErr w:type="spellStart"/>
      <w:r w:rsidRPr="008A1D55">
        <w:t>read_wiki_structure</w:t>
      </w:r>
      <w:proofErr w:type="spellEnd"/>
      <w:r w:rsidRPr="008A1D55">
        <w:t>"]</w:t>
      </w:r>
      <w:r w:rsidRPr="008A1D55">
        <w:br/>
        <w:t xml:space="preserve">                }</w:t>
      </w:r>
      <w:r w:rsidRPr="008A1D55">
        <w:br/>
        <w:t xml:space="preserve">            }</w:t>
      </w:r>
      <w:r w:rsidRPr="008A1D55">
        <w:br/>
        <w:t xml:space="preserve">        },</w:t>
      </w:r>
      <w:r w:rsidRPr="008A1D55">
        <w:br/>
        <w:t xml:space="preserve">    ],</w:t>
      </w:r>
      <w:r w:rsidRPr="008A1D55">
        <w:br/>
        <w:t xml:space="preserve">    input: "What transport protocols does the 2025-03-26 version of the MCP spec (</w:t>
      </w:r>
      <w:proofErr w:type="spellStart"/>
      <w:r w:rsidRPr="008A1D55">
        <w:t>modelcontextprotocol</w:t>
      </w:r>
      <w:proofErr w:type="spellEnd"/>
      <w:r w:rsidRPr="008A1D55">
        <w:t>/</w:t>
      </w:r>
      <w:proofErr w:type="spellStart"/>
      <w:r w:rsidRPr="008A1D55">
        <w:t>modelcontextprotocol</w:t>
      </w:r>
      <w:proofErr w:type="spellEnd"/>
      <w:r w:rsidRPr="008A1D55">
        <w:t>) support?",</w:t>
      </w:r>
      <w:r w:rsidRPr="008A1D55">
        <w:br/>
        <w:t>});</w:t>
      </w:r>
      <w:r w:rsidRPr="008A1D55">
        <w:br/>
      </w:r>
      <w:r w:rsidRPr="008A1D55">
        <w:br/>
        <w:t>console.log(</w:t>
      </w:r>
      <w:proofErr w:type="spellStart"/>
      <w:r w:rsidRPr="008A1D55">
        <w:t>resp.output_text</w:t>
      </w:r>
      <w:proofErr w:type="spellEnd"/>
      <w:r w:rsidRPr="008A1D55">
        <w:t>);</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r>
      <w:r w:rsidRPr="008A1D55">
        <w:br/>
        <w:t xml:space="preserve">client = </w:t>
      </w:r>
      <w:proofErr w:type="spellStart"/>
      <w:r w:rsidRPr="008A1D55">
        <w:t>OpenAI</w:t>
      </w:r>
      <w:proofErr w:type="spellEnd"/>
      <w:r w:rsidRPr="008A1D55">
        <w:t>()</w:t>
      </w:r>
      <w:r w:rsidRPr="008A1D55">
        <w:br/>
      </w:r>
      <w:r w:rsidRPr="008A1D55">
        <w:br/>
        <w:t xml:space="preserve">resp = </w:t>
      </w:r>
      <w:proofErr w:type="spellStart"/>
      <w:r w:rsidRPr="008A1D55">
        <w:t>client.responses.create</w:t>
      </w:r>
      <w:proofErr w:type="spellEnd"/>
      <w:r w:rsidRPr="008A1D55">
        <w:t>(</w:t>
      </w:r>
      <w:r w:rsidRPr="008A1D55">
        <w:br/>
        <w:t xml:space="preserve">    model="gpt-4.1",</w:t>
      </w:r>
      <w:r w:rsidRPr="008A1D55">
        <w:br/>
        <w:t xml:space="preserve">    tools=[</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w:t>
      </w:r>
      <w:proofErr w:type="spellStart"/>
      <w:r w:rsidRPr="008A1D55">
        <w:t>deepwiki</w:t>
      </w:r>
      <w:proofErr w:type="spellEnd"/>
      <w:r w:rsidRPr="008A1D55">
        <w:t>",</w:t>
      </w:r>
      <w:r w:rsidRPr="008A1D55">
        <w:br/>
        <w:t xml:space="preserve">            "</w:t>
      </w:r>
      <w:proofErr w:type="spellStart"/>
      <w:r w:rsidRPr="008A1D55">
        <w:t>server_url</w:t>
      </w:r>
      <w:proofErr w:type="spellEnd"/>
      <w:r w:rsidRPr="008A1D55">
        <w:t>": "</w:t>
      </w:r>
      <w:hyperlink r:id="rId86">
        <w:r w:rsidRPr="008A1D55">
          <w:rPr>
            <w:rStyle w:val="Hyperlink"/>
          </w:rPr>
          <w:t>https://mcp.deepwiki.com/mcp</w:t>
        </w:r>
      </w:hyperlink>
      <w:r w:rsidRPr="008A1D55">
        <w:t>",</w:t>
      </w:r>
      <w:r w:rsidRPr="008A1D55">
        <w:br/>
        <w:t xml:space="preserve">            "</w:t>
      </w:r>
      <w:proofErr w:type="spellStart"/>
      <w:r w:rsidRPr="008A1D55">
        <w:t>require_approval</w:t>
      </w:r>
      <w:proofErr w:type="spellEnd"/>
      <w:r w:rsidRPr="008A1D55">
        <w:t>": {</w:t>
      </w:r>
      <w:r w:rsidRPr="008A1D55">
        <w:br/>
        <w:t xml:space="preserve">                "never": {</w:t>
      </w:r>
      <w:r w:rsidRPr="008A1D55">
        <w:br/>
        <w:t xml:space="preserve">                    "</w:t>
      </w:r>
      <w:proofErr w:type="spellStart"/>
      <w:r w:rsidRPr="008A1D55">
        <w:t>tool_names</w:t>
      </w:r>
      <w:proofErr w:type="spellEnd"/>
      <w:r w:rsidRPr="008A1D55">
        <w:t>": ["</w:t>
      </w:r>
      <w:proofErr w:type="spellStart"/>
      <w:r w:rsidRPr="008A1D55">
        <w:t>ask_question</w:t>
      </w:r>
      <w:proofErr w:type="spellEnd"/>
      <w:r w:rsidRPr="008A1D55">
        <w:t>", "</w:t>
      </w:r>
      <w:proofErr w:type="spellStart"/>
      <w:r w:rsidRPr="008A1D55">
        <w:t>read_wiki_structure</w:t>
      </w:r>
      <w:proofErr w:type="spellEnd"/>
      <w:r w:rsidRPr="008A1D55">
        <w:t>"]</w:t>
      </w:r>
      <w:r w:rsidRPr="008A1D55">
        <w:br/>
        <w:t xml:space="preserve">                }</w:t>
      </w:r>
      <w:r w:rsidRPr="008A1D55">
        <w:br/>
      </w:r>
      <w:r w:rsidRPr="008A1D55">
        <w:lastRenderedPageBreak/>
        <w:t xml:space="preserve">            }</w:t>
      </w:r>
      <w:r w:rsidRPr="008A1D55">
        <w:br/>
        <w:t xml:space="preserve">        },</w:t>
      </w:r>
      <w:r w:rsidRPr="008A1D55">
        <w:br/>
        <w:t xml:space="preserve">    ],</w:t>
      </w:r>
      <w:r w:rsidRPr="008A1D55">
        <w:br/>
        <w:t xml:space="preserve">    input="What transport protocols does the 2025-03-26 version of the MCP spec (</w:t>
      </w:r>
      <w:proofErr w:type="spellStart"/>
      <w:r w:rsidRPr="008A1D55">
        <w:t>modelcontextprotocol</w:t>
      </w:r>
      <w:proofErr w:type="spellEnd"/>
      <w:r w:rsidRPr="008A1D55">
        <w:t>/</w:t>
      </w:r>
      <w:proofErr w:type="spellStart"/>
      <w:r w:rsidRPr="008A1D55">
        <w:t>modelcontextprotocol</w:t>
      </w:r>
      <w:proofErr w:type="spellEnd"/>
      <w:r w:rsidRPr="008A1D55">
        <w:t>) support?",</w:t>
      </w:r>
      <w:r w:rsidRPr="008A1D55">
        <w:br/>
        <w:t>)</w:t>
      </w:r>
      <w:r w:rsidRPr="008A1D55">
        <w:br/>
      </w:r>
      <w:r w:rsidRPr="008A1D55">
        <w:br/>
        <w:t>print(</w:t>
      </w:r>
      <w:proofErr w:type="spellStart"/>
      <w:r w:rsidRPr="008A1D55">
        <w:t>resp.output_text</w:t>
      </w:r>
      <w:proofErr w:type="spellEnd"/>
      <w:r w:rsidRPr="008A1D55">
        <w:t>)</w:t>
      </w:r>
      <w:r w:rsidRPr="008A1D55">
        <w:br/>
        <w:t xml:space="preserve"> </w:t>
      </w:r>
    </w:p>
    <w:p w14:paraId="69F96483" w14:textId="77777777" w:rsidR="008A1D55" w:rsidRPr="008A1D55" w:rsidRDefault="008A1D55" w:rsidP="008A1D55">
      <w:r w:rsidRPr="008A1D55">
        <w:rPr>
          <w:b/>
          <w:bCs/>
        </w:rPr>
        <w:t>Authentication</w:t>
      </w:r>
    </w:p>
    <w:p w14:paraId="1F91D2CE" w14:textId="77777777" w:rsidR="008A1D55" w:rsidRPr="008A1D55" w:rsidRDefault="008A1D55" w:rsidP="008A1D55">
      <w:r w:rsidRPr="008A1D55">
        <w:t xml:space="preserve">Unlike the </w:t>
      </w:r>
      <w:proofErr w:type="spellStart"/>
      <w:r w:rsidRPr="008A1D55">
        <w:t>DeepWiki</w:t>
      </w:r>
      <w:proofErr w:type="spellEnd"/>
      <w:r w:rsidRPr="008A1D55">
        <w:t xml:space="preserve"> MCP server, most other MCP servers require authentication. The MCP tool in the Responses API gives you the ability to flexibly specify headers that should be included in any request made to a remote MCP server. These headers can be used to share API keys, </w:t>
      </w:r>
      <w:proofErr w:type="spellStart"/>
      <w:r w:rsidRPr="008A1D55">
        <w:t>oAuth</w:t>
      </w:r>
      <w:proofErr w:type="spellEnd"/>
      <w:r w:rsidRPr="008A1D55">
        <w:t xml:space="preserve"> access tokens, or any other authentication scheme the remote MCP server implements.</w:t>
      </w:r>
    </w:p>
    <w:p w14:paraId="3850DAD0" w14:textId="77777777" w:rsidR="008A1D55" w:rsidRPr="008A1D55" w:rsidRDefault="008A1D55" w:rsidP="008A1D55">
      <w:r w:rsidRPr="008A1D55">
        <w:t>The most common header used by remote MCP servers is the Authorization header. This is what passing this header looks like:</w:t>
      </w:r>
    </w:p>
    <w:p w14:paraId="10E73D53" w14:textId="77777777" w:rsidR="008A1D55" w:rsidRPr="008A1D55" w:rsidRDefault="008A1D55" w:rsidP="008A1D55">
      <w:r w:rsidRPr="008A1D55">
        <w:t>Use Stripe MCP tool</w:t>
      </w:r>
    </w:p>
    <w:p w14:paraId="122851E0" w14:textId="77777777" w:rsidR="008A1D55" w:rsidRPr="008A1D55" w:rsidRDefault="008A1D55" w:rsidP="008A1D55">
      <w:r w:rsidRPr="008A1D55">
        <w:t xml:space="preserve">curl </w:t>
      </w:r>
      <w:hyperlink r:id="rId87">
        <w:r w:rsidRPr="008A1D55">
          <w:rPr>
            <w:rStyle w:val="Hyperlink"/>
          </w:rPr>
          <w:t>https://api.openai.com/v1/responses</w:t>
        </w:r>
      </w:hyperlink>
      <w:r w:rsidRPr="008A1D55">
        <w:t xml:space="preserve"> \</w:t>
      </w:r>
      <w:r w:rsidRPr="008A1D55">
        <w:br/>
        <w:t xml:space="preserve">  -H "Content-Type: application/json" \</w:t>
      </w:r>
      <w:r w:rsidRPr="008A1D55">
        <w:br/>
        <w:t xml:space="preserve">  -H "Authorization: Bearer $OPENAI_API_KEY" \</w:t>
      </w:r>
      <w:r w:rsidRPr="008A1D55">
        <w:br/>
        <w:t xml:space="preserve">  -d '{</w:t>
      </w:r>
      <w:r w:rsidRPr="008A1D55">
        <w:br/>
        <w:t xml:space="preserve">  "model": "gpt-4.1",</w:t>
      </w:r>
      <w:r w:rsidRPr="008A1D55">
        <w:br/>
        <w:t xml:space="preserve">  "input": "Create a payment link for $20",</w:t>
      </w:r>
      <w:r w:rsidRPr="008A1D55">
        <w:br/>
        <w:t xml:space="preserve">  "tools": [</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"stripe",</w:t>
      </w:r>
      <w:r w:rsidRPr="008A1D55">
        <w:br/>
        <w:t xml:space="preserve">      "</w:t>
      </w:r>
      <w:proofErr w:type="spellStart"/>
      <w:r w:rsidRPr="008A1D55">
        <w:t>server_url</w:t>
      </w:r>
      <w:proofErr w:type="spellEnd"/>
      <w:r w:rsidRPr="008A1D55">
        <w:t>": "</w:t>
      </w:r>
      <w:hyperlink r:id="rId88">
        <w:r w:rsidRPr="008A1D55">
          <w:rPr>
            <w:rStyle w:val="Hyperlink"/>
          </w:rPr>
          <w:t>https://mcp.stripe.com</w:t>
        </w:r>
      </w:hyperlink>
      <w:r w:rsidRPr="008A1D55">
        <w:t>",</w:t>
      </w:r>
      <w:r w:rsidRPr="008A1D55">
        <w:br/>
        <w:t xml:space="preserve">      "headers": {</w:t>
      </w:r>
      <w:r w:rsidRPr="008A1D55">
        <w:br/>
        <w:t xml:space="preserve">        "Authorization": "Bearer $STRIPE_API_KEY"</w:t>
      </w:r>
      <w:r w:rsidRPr="008A1D55">
        <w:br/>
      </w:r>
      <w:r w:rsidRPr="008A1D55">
        <w:lastRenderedPageBreak/>
        <w:t xml:space="preserve">      }</w:t>
      </w:r>
      <w:r w:rsidRPr="008A1D55">
        <w:br/>
        <w:t xml:space="preserve">    }</w:t>
      </w:r>
      <w:r w:rsidRPr="008A1D55">
        <w:br/>
        <w:t xml:space="preserve">  ]</w:t>
      </w:r>
      <w:r w:rsidRPr="008A1D55">
        <w:br/>
        <w:t>}'</w:t>
      </w:r>
      <w:r w:rsidRPr="008A1D55">
        <w:br/>
        <w:t xml:space="preserve"> import </w:t>
      </w:r>
      <w:proofErr w:type="spellStart"/>
      <w:r w:rsidRPr="008A1D55">
        <w:t>OpenAI</w:t>
      </w:r>
      <w:proofErr w:type="spellEnd"/>
      <w:r w:rsidRPr="008A1D55">
        <w:t xml:space="preserve"> from "</w:t>
      </w:r>
      <w:proofErr w:type="spellStart"/>
      <w:r w:rsidRPr="008A1D55">
        <w:t>openai</w:t>
      </w:r>
      <w:proofErr w:type="spellEnd"/>
      <w:r w:rsidRPr="008A1D55">
        <w:t>";</w:t>
      </w:r>
      <w:r w:rsidRPr="008A1D55">
        <w:br/>
        <w:t xml:space="preserve">const client = new </w:t>
      </w:r>
      <w:proofErr w:type="spellStart"/>
      <w:r w:rsidRPr="008A1D55">
        <w:t>OpenAI</w:t>
      </w:r>
      <w:proofErr w:type="spellEnd"/>
      <w:r w:rsidRPr="008A1D55">
        <w:t>();</w:t>
      </w:r>
      <w:r w:rsidRPr="008A1D55">
        <w:br/>
      </w:r>
      <w:r w:rsidRPr="008A1D55">
        <w:br/>
        <w:t xml:space="preserve">const resp = await </w:t>
      </w:r>
      <w:proofErr w:type="spellStart"/>
      <w:r w:rsidRPr="008A1D55">
        <w:t>client.responses.create</w:t>
      </w:r>
      <w:proofErr w:type="spellEnd"/>
      <w:r w:rsidRPr="008A1D55">
        <w:t>({</w:t>
      </w:r>
      <w:r w:rsidRPr="008A1D55">
        <w:br/>
        <w:t xml:space="preserve">    model: "gpt-4.1",</w:t>
      </w:r>
      <w:r w:rsidRPr="008A1D55">
        <w:br/>
        <w:t xml:space="preserve">    input: "Create a payment link for $20",</w:t>
      </w:r>
      <w:r w:rsidRPr="008A1D55">
        <w:br/>
        <w:t xml:space="preserve">    tools: [</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"stripe",</w:t>
      </w:r>
      <w:r w:rsidRPr="008A1D55">
        <w:br/>
        <w:t xml:space="preserve">            </w:t>
      </w:r>
      <w:proofErr w:type="spellStart"/>
      <w:r w:rsidRPr="008A1D55">
        <w:t>server_url</w:t>
      </w:r>
      <w:proofErr w:type="spellEnd"/>
      <w:r w:rsidRPr="008A1D55">
        <w:t>: "</w:t>
      </w:r>
      <w:hyperlink r:id="rId89">
        <w:r w:rsidRPr="008A1D55">
          <w:rPr>
            <w:rStyle w:val="Hyperlink"/>
          </w:rPr>
          <w:t>https://mcp.stripe.com</w:t>
        </w:r>
      </w:hyperlink>
      <w:r w:rsidRPr="008A1D55">
        <w:t>",</w:t>
      </w:r>
      <w:r w:rsidRPr="008A1D55">
        <w:br/>
        <w:t xml:space="preserve">            headers: {</w:t>
      </w:r>
      <w:r w:rsidRPr="008A1D55">
        <w:br/>
        <w:t xml:space="preserve">                Authorization: "Bearer $STRIPE_API_KEY"</w:t>
      </w:r>
      <w:r w:rsidRPr="008A1D55">
        <w:br/>
        <w:t xml:space="preserve">            }</w:t>
      </w:r>
      <w:r w:rsidRPr="008A1D55">
        <w:br/>
        <w:t xml:space="preserve">        }</w:t>
      </w:r>
      <w:r w:rsidRPr="008A1D55">
        <w:br/>
        <w:t xml:space="preserve">    ]</w:t>
      </w:r>
      <w:r w:rsidRPr="008A1D55">
        <w:br/>
        <w:t>});</w:t>
      </w:r>
      <w:r w:rsidRPr="008A1D55">
        <w:br/>
      </w:r>
      <w:r w:rsidRPr="008A1D55">
        <w:br/>
        <w:t>console.log(</w:t>
      </w:r>
      <w:proofErr w:type="spellStart"/>
      <w:r w:rsidRPr="008A1D55">
        <w:t>resp.output_text</w:t>
      </w:r>
      <w:proofErr w:type="spellEnd"/>
      <w:r w:rsidRPr="008A1D55">
        <w:t>);</w:t>
      </w:r>
      <w:r w:rsidRPr="008A1D55">
        <w:br/>
        <w:t xml:space="preserve"> from </w:t>
      </w:r>
      <w:proofErr w:type="spellStart"/>
      <w:r w:rsidRPr="008A1D55">
        <w:t>openai</w:t>
      </w:r>
      <w:proofErr w:type="spellEnd"/>
      <w:r w:rsidRPr="008A1D55">
        <w:t xml:space="preserve"> import </w:t>
      </w:r>
      <w:proofErr w:type="spellStart"/>
      <w:r w:rsidRPr="008A1D55">
        <w:t>OpenAI</w:t>
      </w:r>
      <w:proofErr w:type="spellEnd"/>
      <w:r w:rsidRPr="008A1D55">
        <w:br/>
      </w:r>
      <w:r w:rsidRPr="008A1D55">
        <w:br/>
        <w:t xml:space="preserve">client = </w:t>
      </w:r>
      <w:proofErr w:type="spellStart"/>
      <w:r w:rsidRPr="008A1D55">
        <w:t>OpenAI</w:t>
      </w:r>
      <w:proofErr w:type="spellEnd"/>
      <w:r w:rsidRPr="008A1D55">
        <w:t>()</w:t>
      </w:r>
      <w:r w:rsidRPr="008A1D55">
        <w:br/>
      </w:r>
      <w:r w:rsidRPr="008A1D55">
        <w:br/>
        <w:t xml:space="preserve">resp = </w:t>
      </w:r>
      <w:proofErr w:type="spellStart"/>
      <w:r w:rsidRPr="008A1D55">
        <w:t>client.responses.create</w:t>
      </w:r>
      <w:proofErr w:type="spellEnd"/>
      <w:r w:rsidRPr="008A1D55">
        <w:t>(</w:t>
      </w:r>
      <w:r w:rsidRPr="008A1D55">
        <w:br/>
        <w:t xml:space="preserve">    model="gpt-4.1",</w:t>
      </w:r>
      <w:r w:rsidRPr="008A1D55">
        <w:br/>
        <w:t xml:space="preserve">    input="Create a payment link for $20",</w:t>
      </w:r>
      <w:r w:rsidRPr="008A1D55">
        <w:br/>
        <w:t xml:space="preserve">    tools=[</w:t>
      </w:r>
      <w:r w:rsidRPr="008A1D55">
        <w:br/>
        <w:t xml:space="preserve">        {</w:t>
      </w:r>
      <w:r w:rsidRPr="008A1D55">
        <w:br/>
        <w:t xml:space="preserve">            "type": "</w:t>
      </w:r>
      <w:proofErr w:type="spellStart"/>
      <w:r w:rsidRPr="008A1D55">
        <w:t>mcp</w:t>
      </w:r>
      <w:proofErr w:type="spellEnd"/>
      <w:r w:rsidRPr="008A1D55">
        <w:t>",</w:t>
      </w:r>
      <w:r w:rsidRPr="008A1D55">
        <w:br/>
        <w:t xml:space="preserve">            "</w:t>
      </w:r>
      <w:proofErr w:type="spellStart"/>
      <w:r w:rsidRPr="008A1D55">
        <w:t>server_label</w:t>
      </w:r>
      <w:proofErr w:type="spellEnd"/>
      <w:r w:rsidRPr="008A1D55">
        <w:t>": "stripe",</w:t>
      </w:r>
      <w:r w:rsidRPr="008A1D55">
        <w:br/>
      </w:r>
      <w:r w:rsidRPr="008A1D55">
        <w:lastRenderedPageBreak/>
        <w:t xml:space="preserve">            "</w:t>
      </w:r>
      <w:proofErr w:type="spellStart"/>
      <w:r w:rsidRPr="008A1D55">
        <w:t>server_url</w:t>
      </w:r>
      <w:proofErr w:type="spellEnd"/>
      <w:r w:rsidRPr="008A1D55">
        <w:t>": "</w:t>
      </w:r>
      <w:hyperlink r:id="rId90">
        <w:r w:rsidRPr="008A1D55">
          <w:rPr>
            <w:rStyle w:val="Hyperlink"/>
          </w:rPr>
          <w:t>https://mcp.stripe.com</w:t>
        </w:r>
      </w:hyperlink>
      <w:r w:rsidRPr="008A1D55">
        <w:t>",</w:t>
      </w:r>
      <w:r w:rsidRPr="008A1D55">
        <w:br/>
        <w:t xml:space="preserve">            "headers": {</w:t>
      </w:r>
      <w:r w:rsidRPr="008A1D55">
        <w:br/>
        <w:t xml:space="preserve">                "Authorization": "Bearer $STRIPE_API_KEY"</w:t>
      </w:r>
      <w:r w:rsidRPr="008A1D55">
        <w:br/>
        <w:t xml:space="preserve">            }</w:t>
      </w:r>
      <w:r w:rsidRPr="008A1D55">
        <w:br/>
        <w:t xml:space="preserve">        }</w:t>
      </w:r>
      <w:r w:rsidRPr="008A1D55">
        <w:br/>
        <w:t xml:space="preserve">    ]</w:t>
      </w:r>
      <w:r w:rsidRPr="008A1D55">
        <w:br/>
        <w:t>)</w:t>
      </w:r>
      <w:r w:rsidRPr="008A1D55">
        <w:br/>
      </w:r>
      <w:r w:rsidRPr="008A1D55">
        <w:br/>
        <w:t>print(</w:t>
      </w:r>
      <w:proofErr w:type="spellStart"/>
      <w:r w:rsidRPr="008A1D55">
        <w:t>resp.output_text</w:t>
      </w:r>
      <w:proofErr w:type="spellEnd"/>
      <w:r w:rsidRPr="008A1D55">
        <w:t>)</w:t>
      </w:r>
      <w:r w:rsidRPr="008A1D55">
        <w:br/>
        <w:t xml:space="preserve"> </w:t>
      </w:r>
    </w:p>
    <w:p w14:paraId="2FD9C51C" w14:textId="77777777" w:rsidR="008A1D55" w:rsidRPr="008A1D55" w:rsidRDefault="008A1D55" w:rsidP="008A1D55">
      <w:r w:rsidRPr="008A1D55">
        <w:t xml:space="preserve">To prevent the leakage of sensitive keys, the Responses API does not store the values of </w:t>
      </w:r>
      <w:r w:rsidRPr="008A1D55">
        <w:rPr>
          <w:b/>
          <w:bCs/>
        </w:rPr>
        <w:t>any</w:t>
      </w:r>
      <w:r w:rsidRPr="008A1D55">
        <w:t xml:space="preserve"> string you provide in the headers object. These values will also not be visible in the Response object created. Additionally, because some remote MCP servers generate authenticated URLs, we also discard the </w:t>
      </w:r>
      <w:r w:rsidRPr="008A1D55">
        <w:rPr>
          <w:i/>
          <w:iCs/>
        </w:rPr>
        <w:t>path</w:t>
      </w:r>
      <w:r w:rsidRPr="008A1D55">
        <w:t xml:space="preserve"> portion of the </w:t>
      </w:r>
      <w:proofErr w:type="spellStart"/>
      <w:r w:rsidRPr="008A1D55">
        <w:t>server_url</w:t>
      </w:r>
      <w:proofErr w:type="spellEnd"/>
      <w:r w:rsidRPr="008A1D55">
        <w:t xml:space="preserve"> in our responses (</w:t>
      </w:r>
      <w:proofErr w:type="gramStart"/>
      <w:r w:rsidRPr="008A1D55">
        <w:t>i.e.</w:t>
      </w:r>
      <w:proofErr w:type="gramEnd"/>
      <w:r w:rsidRPr="008A1D55">
        <w:t xml:space="preserve"> example.com/</w:t>
      </w:r>
      <w:proofErr w:type="spellStart"/>
      <w:r w:rsidRPr="008A1D55">
        <w:t>mcp</w:t>
      </w:r>
      <w:proofErr w:type="spellEnd"/>
      <w:r w:rsidRPr="008A1D55">
        <w:t xml:space="preserve"> becomes example.com). Because of this, you must send the full path of the MCP </w:t>
      </w:r>
      <w:proofErr w:type="spellStart"/>
      <w:r w:rsidRPr="008A1D55">
        <w:t>server_url</w:t>
      </w:r>
      <w:proofErr w:type="spellEnd"/>
      <w:r w:rsidRPr="008A1D55">
        <w:t xml:space="preserve"> and any relevant headers in every Responses API creation request you make.</w:t>
      </w:r>
    </w:p>
    <w:p w14:paraId="506B88A1" w14:textId="77777777" w:rsidR="008A1D55" w:rsidRPr="008A1D55" w:rsidRDefault="008A1D55" w:rsidP="008A1D55">
      <w:r w:rsidRPr="008A1D55">
        <w:rPr>
          <w:b/>
          <w:bCs/>
        </w:rPr>
        <w:t>Risks and safety</w:t>
      </w:r>
    </w:p>
    <w:p w14:paraId="486570F0" w14:textId="77777777" w:rsidR="008A1D55" w:rsidRPr="008A1D55" w:rsidRDefault="008A1D55" w:rsidP="008A1D55">
      <w:r w:rsidRPr="008A1D55">
        <w:t xml:space="preserve">The MCP tool permits you to connect </w:t>
      </w:r>
      <w:proofErr w:type="spellStart"/>
      <w:r w:rsidRPr="008A1D55">
        <w:t>OpenAI</w:t>
      </w:r>
      <w:proofErr w:type="spellEnd"/>
      <w:r w:rsidRPr="008A1D55">
        <w:t xml:space="preserve"> to services that have not been verified by </w:t>
      </w:r>
      <w:proofErr w:type="spellStart"/>
      <w:r w:rsidRPr="008A1D55">
        <w:t>OpenAI</w:t>
      </w:r>
      <w:proofErr w:type="spellEnd"/>
      <w:r w:rsidRPr="008A1D55">
        <w:t xml:space="preserve"> and allows </w:t>
      </w:r>
      <w:proofErr w:type="spellStart"/>
      <w:r w:rsidRPr="008A1D55">
        <w:t>OpenAI</w:t>
      </w:r>
      <w:proofErr w:type="spellEnd"/>
      <w:r w:rsidRPr="008A1D55">
        <w:t xml:space="preserve"> to access, send and receive data, and take action in these services. All MCP servers are third-party services that are subject to their own terms and conditions.</w:t>
      </w:r>
    </w:p>
    <w:p w14:paraId="76AA88F7" w14:textId="77777777" w:rsidR="008A1D55" w:rsidRPr="008A1D55" w:rsidRDefault="008A1D55" w:rsidP="008A1D55">
      <w:r w:rsidRPr="008A1D55">
        <w:t xml:space="preserve">If you come across a malicious MCP server, please report it to </w:t>
      </w:r>
      <w:hyperlink r:id="rId91">
        <w:r w:rsidRPr="008A1D55">
          <w:rPr>
            <w:rStyle w:val="Hyperlink"/>
          </w:rPr>
          <w:t>security@openai.com</w:t>
        </w:r>
      </w:hyperlink>
      <w:r w:rsidRPr="008A1D55">
        <w:t>.</w:t>
      </w:r>
    </w:p>
    <w:p w14:paraId="07556D83" w14:textId="77777777" w:rsidR="008A1D55" w:rsidRPr="008A1D55" w:rsidRDefault="008A1D55" w:rsidP="008A1D55">
      <w:pPr>
        <w:rPr>
          <w:i/>
          <w:iCs/>
        </w:rPr>
      </w:pPr>
      <w:r w:rsidRPr="008A1D55">
        <w:rPr>
          <w:b/>
          <w:bCs/>
          <w:i/>
          <w:iCs/>
        </w:rPr>
        <w:t>Connecting to trusted servers</w:t>
      </w:r>
    </w:p>
    <w:p w14:paraId="7356DEC7" w14:textId="77777777" w:rsidR="008A1D55" w:rsidRPr="008A1D55" w:rsidRDefault="008A1D55" w:rsidP="008A1D55">
      <w:r w:rsidRPr="008A1D55">
        <w:t>Pick official servers hosted by the service providers themselves (</w:t>
      </w:r>
      <w:proofErr w:type="gramStart"/>
      <w:r w:rsidRPr="008A1D55">
        <w:t>e.g.</w:t>
      </w:r>
      <w:proofErr w:type="gramEnd"/>
      <w:r w:rsidRPr="008A1D55">
        <w:t xml:space="preserve"> we recommend connecting to the Stripe server hosted by Stripe themselves on mcp.stripe.com, instead of a Stripe MCP server hosted by a third party). Because there aren't too many official remote MCP servers today, you may be tempted to use a MCP server hosted by an organization that doesn't operate that server and simply proxies request to that service via your API. If you must </w:t>
      </w:r>
      <w:r w:rsidRPr="008A1D55">
        <w:lastRenderedPageBreak/>
        <w:t>do this, be extra careful in doing your due diligence on these "aggregators", and carefully review how they use your data.</w:t>
      </w:r>
    </w:p>
    <w:p w14:paraId="66AD6E3A" w14:textId="77777777" w:rsidR="008A1D55" w:rsidRPr="008A1D55" w:rsidRDefault="008A1D55" w:rsidP="008A1D55">
      <w:pPr>
        <w:rPr>
          <w:i/>
          <w:iCs/>
        </w:rPr>
      </w:pPr>
      <w:r w:rsidRPr="008A1D55">
        <w:rPr>
          <w:b/>
          <w:bCs/>
          <w:i/>
          <w:iCs/>
        </w:rPr>
        <w:t>Log and review data being shared with third party MCP servers.</w:t>
      </w:r>
    </w:p>
    <w:p w14:paraId="266AA3AE" w14:textId="77777777" w:rsidR="008A1D55" w:rsidRPr="008A1D55" w:rsidRDefault="008A1D55" w:rsidP="008A1D55">
      <w:r w:rsidRPr="008A1D55">
        <w:t>Because MCP servers define their own tool definitions, they may request for data that you may not always be comfortable sharing with the host of that MCP server. Because of this, the MCP tool in the Responses API defaults to requiring approvals of each MCP tool call being made. When developing your application, review the type of data being shared with these MCP servers carefully and robustly. Once you gain confidence in your trust of this MCP server, you can skip these approvals for more performant execution.</w:t>
      </w:r>
    </w:p>
    <w:p w14:paraId="6416004F" w14:textId="77777777" w:rsidR="008A1D55" w:rsidRPr="008A1D55" w:rsidRDefault="008A1D55" w:rsidP="008A1D55">
      <w:r w:rsidRPr="008A1D55">
        <w:t>We also recommend logging any data sent to MCP servers. If you're using the Responses API with store=true, these data are already logged via the API for 30 days unless Zero Data Retention is enabled for your organization. You may also want to log these data in your own systems and perform periodic reviews on this to ensure data is being shared per your expectations.</w:t>
      </w:r>
    </w:p>
    <w:p w14:paraId="3B16B615" w14:textId="77777777" w:rsidR="008A1D55" w:rsidRPr="008A1D55" w:rsidRDefault="008A1D55" w:rsidP="008A1D55">
      <w:r w:rsidRPr="008A1D55">
        <w:t xml:space="preserve">Malicious MCP servers may include hidden instructions (prompt injections) designed to make </w:t>
      </w:r>
      <w:proofErr w:type="spellStart"/>
      <w:r w:rsidRPr="008A1D55">
        <w:t>OpenAI</w:t>
      </w:r>
      <w:proofErr w:type="spellEnd"/>
      <w:r w:rsidRPr="008A1D55">
        <w:t xml:space="preserve"> models behave unexpectedly. While </w:t>
      </w:r>
      <w:proofErr w:type="spellStart"/>
      <w:r w:rsidRPr="008A1D55">
        <w:t>OpenAI</w:t>
      </w:r>
      <w:proofErr w:type="spellEnd"/>
      <w:r w:rsidRPr="008A1D55">
        <w:t xml:space="preserve"> has implemented built-in safeguards to help detect and block these threats, it's essential to carefully review inputs and outputs, and ensure connections are established only with trusted servers.</w:t>
      </w:r>
    </w:p>
    <w:p w14:paraId="7154263B" w14:textId="77777777" w:rsidR="008A1D55" w:rsidRPr="008A1D55" w:rsidRDefault="008A1D55" w:rsidP="008A1D55">
      <w:r w:rsidRPr="008A1D55">
        <w:t>MCP servers may update tool behavior unexpectedly, potentially leading to unintended or malicious behavior.</w:t>
      </w:r>
    </w:p>
    <w:p w14:paraId="444BA722" w14:textId="77777777" w:rsidR="008A1D55" w:rsidRPr="008A1D55" w:rsidRDefault="008A1D55" w:rsidP="008A1D55">
      <w:pPr>
        <w:rPr>
          <w:i/>
          <w:iCs/>
        </w:rPr>
      </w:pPr>
      <w:r w:rsidRPr="008A1D55">
        <w:rPr>
          <w:b/>
          <w:bCs/>
          <w:i/>
          <w:iCs/>
        </w:rPr>
        <w:t>Implications on Zero Data Retention and Data Residency</w:t>
      </w:r>
    </w:p>
    <w:p w14:paraId="2557AD61" w14:textId="77777777" w:rsidR="008A1D55" w:rsidRPr="008A1D55" w:rsidRDefault="008A1D55" w:rsidP="008A1D55">
      <w:r w:rsidRPr="008A1D55">
        <w:t>The MCP tool is compatible with Zero Data Retention and Data Residency, but it's important to note that MCP servers are third-party services, and data sent to an MCP server is subject to their data retention and data residency policies.</w:t>
      </w:r>
    </w:p>
    <w:p w14:paraId="2FA3168A" w14:textId="77777777" w:rsidR="008A1D55" w:rsidRPr="008A1D55" w:rsidRDefault="008A1D55" w:rsidP="008A1D55">
      <w:r w:rsidRPr="008A1D55">
        <w:t xml:space="preserve">In other words, if you're an organization with Data Residency in Europe, </w:t>
      </w:r>
      <w:proofErr w:type="spellStart"/>
      <w:r w:rsidRPr="008A1D55">
        <w:t>OpenAI</w:t>
      </w:r>
      <w:proofErr w:type="spellEnd"/>
      <w:r w:rsidRPr="008A1D55">
        <w:t xml:space="preserve"> will limit inference and storage of Customer Content to take place in Europe up until the point communication or data is sent to the MCP server. It is your responsibility to ensure that the MCP server also adheres to any Zero Data </w:t>
      </w:r>
      <w:r w:rsidRPr="008A1D55">
        <w:lastRenderedPageBreak/>
        <w:t xml:space="preserve">Retention or Data Residency requirements you may have. Learn more about Zero Data Retention and Data Residency </w:t>
      </w:r>
      <w:hyperlink r:id="rId92">
        <w:r w:rsidRPr="008A1D55">
          <w:rPr>
            <w:rStyle w:val="Hyperlink"/>
          </w:rPr>
          <w:t>her</w:t>
        </w:r>
        <w:r w:rsidRPr="008A1D55">
          <w:rPr>
            <w:rStyle w:val="Hyperlink"/>
          </w:rPr>
          <w:t>e</w:t>
        </w:r>
      </w:hyperlink>
      <w:r w:rsidRPr="008A1D55">
        <w:t>.</w:t>
      </w:r>
    </w:p>
    <w:p w14:paraId="1EA47DBB" w14:textId="77777777" w:rsidR="008A1D55" w:rsidRPr="008A1D55" w:rsidRDefault="008A1D55" w:rsidP="008A1D55">
      <w:r w:rsidRPr="008A1D55">
        <w:rPr>
          <w:b/>
          <w:bCs/>
        </w:rPr>
        <w:t>Usage notes</w:t>
      </w:r>
    </w:p>
    <w:p w14:paraId="2778415B" w14:textId="77777777" w:rsidR="008A1D55" w:rsidRPr="008A1D55" w:rsidRDefault="008A1D55" w:rsidP="008A1D55">
      <w:r w:rsidRPr="008A1D55">
        <w:t>|| |</w:t>
      </w:r>
      <w:proofErr w:type="spellStart"/>
      <w:r w:rsidRPr="008A1D55">
        <w:t>ResponsesChat</w:t>
      </w:r>
      <w:proofErr w:type="spellEnd"/>
      <w:r w:rsidRPr="008A1D55">
        <w:t xml:space="preserve"> </w:t>
      </w:r>
      <w:proofErr w:type="spellStart"/>
      <w:r w:rsidRPr="008A1D55">
        <w:t>CompletionsAssistants|Tier</w:t>
      </w:r>
      <w:proofErr w:type="spellEnd"/>
      <w:r w:rsidRPr="008A1D55">
        <w:t xml:space="preserve"> 1200 </w:t>
      </w:r>
      <w:proofErr w:type="spellStart"/>
      <w:r w:rsidRPr="008A1D55">
        <w:t>RPMTier</w:t>
      </w:r>
      <w:proofErr w:type="spellEnd"/>
      <w:r w:rsidRPr="008A1D55">
        <w:t xml:space="preserve"> 2 and 31000 </w:t>
      </w:r>
      <w:proofErr w:type="spellStart"/>
      <w:r w:rsidRPr="008A1D55">
        <w:t>RPMTier</w:t>
      </w:r>
      <w:proofErr w:type="spellEnd"/>
      <w:r w:rsidRPr="008A1D55">
        <w:t xml:space="preserve"> 4 and 52000 </w:t>
      </w:r>
      <w:proofErr w:type="spellStart"/>
      <w:r w:rsidRPr="008A1D55">
        <w:t>RPM|PricingZDR</w:t>
      </w:r>
      <w:proofErr w:type="spellEnd"/>
      <w:r w:rsidRPr="008A1D55">
        <w:t xml:space="preserve"> and data residency|</w:t>
      </w:r>
    </w:p>
    <w:p w14:paraId="4B701268" w14:textId="77777777" w:rsidR="008A1D55" w:rsidRPr="008A1D55" w:rsidRDefault="008A1D55" w:rsidP="008A1D55"/>
    <w:p w14:paraId="748C4D6B" w14:textId="233F7FBC" w:rsidR="00753979" w:rsidRPr="0077466F" w:rsidRDefault="00753979" w:rsidP="0077466F"/>
    <w:sectPr w:rsidR="00753979" w:rsidRPr="0077466F" w:rsidSect="00EB4DCC">
      <w:footerReference w:type="default" r:id="rId93"/>
      <w:headerReference w:type="first" r:id="rId94"/>
      <w:footerReference w:type="first" r:id="rId95"/>
      <w:pgSz w:w="12240" w:h="15840"/>
      <w:pgMar w:top="1134" w:right="850" w:bottom="1134" w:left="1440" w:header="70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50282" w14:textId="77777777" w:rsidR="009670AE" w:rsidRDefault="009670AE" w:rsidP="0077466F">
      <w:r>
        <w:separator/>
      </w:r>
    </w:p>
  </w:endnote>
  <w:endnote w:type="continuationSeparator" w:id="0">
    <w:p w14:paraId="14A76601" w14:textId="77777777" w:rsidR="009670AE" w:rsidRDefault="009670AE" w:rsidP="00774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1" w:fontKey="{A2A26339-84AE-40C4-A520-3DF926803F21}"/>
    <w:embedItalic r:id="rId2" w:fontKey="{EAACC0C4-0270-4591-91BF-0383E057B603}"/>
  </w:font>
  <w:font w:name="Aeonik Pro">
    <w:panose1 w:val="020B0503030300000000"/>
    <w:charset w:val="00"/>
    <w:family w:val="swiss"/>
    <w:notTrueType/>
    <w:pitch w:val="variable"/>
    <w:sig w:usb0="800002C7" w:usb1="00002073" w:usb2="00000000" w:usb3="00000000" w:csb0="0000009F" w:csb1="00000000"/>
  </w:font>
  <w:font w:name="Calibri Light">
    <w:panose1 w:val="020F0302020204030204"/>
    <w:charset w:val="CC"/>
    <w:family w:val="swiss"/>
    <w:pitch w:val="variable"/>
    <w:sig w:usb0="E4002EFF" w:usb1="C200247B" w:usb2="00000009" w:usb3="00000000" w:csb0="000001FF" w:csb1="00000000"/>
    <w:embedRegular r:id="rId3" w:fontKey="{8154547F-A819-482E-A80B-E60F383C2D60}"/>
  </w:font>
  <w:font w:name="Tahoma">
    <w:panose1 w:val="020B0604030504040204"/>
    <w:charset w:val="CC"/>
    <w:family w:val="swiss"/>
    <w:pitch w:val="variable"/>
    <w:sig w:usb0="E1002EFF" w:usb1="C000605B" w:usb2="00000029" w:usb3="00000000" w:csb0="000101FF" w:csb1="00000000"/>
    <w:embedRegular r:id="rId4" w:fontKey="{7DCD4F72-9C42-4E71-AA65-572E22AF2E45}"/>
  </w:font>
  <w:font w:name="Cambria Math">
    <w:panose1 w:val="02040503050406030204"/>
    <w:charset w:val="CC"/>
    <w:family w:val="roman"/>
    <w:pitch w:val="variable"/>
    <w:sig w:usb0="E00006FF" w:usb1="420024FF" w:usb2="02000000" w:usb3="00000000" w:csb0="0000019F" w:csb1="00000000"/>
    <w:embedRegular r:id="rId5" w:fontKey="{7B02010D-5FEB-4D55-85CA-0CA096CC1A54}"/>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051805"/>
      <w:docPartObj>
        <w:docPartGallery w:val="Page Numbers (Bottom of Page)"/>
        <w:docPartUnique/>
      </w:docPartObj>
    </w:sdtPr>
    <w:sdtEndPr>
      <w:rPr>
        <w:noProof/>
      </w:rPr>
    </w:sdtEndPr>
    <w:sdtContent>
      <w:p w14:paraId="2B3BE2AD" w14:textId="7ECD59A0" w:rsidR="008A5D8F" w:rsidRDefault="008A5D8F" w:rsidP="0077466F">
        <w:pPr>
          <w:pStyle w:val="Footer"/>
        </w:pPr>
        <w:r>
          <w:fldChar w:fldCharType="begin"/>
        </w:r>
        <w:r>
          <w:instrText xml:space="preserve"> PAGE   \* MERGEFORMAT </w:instrText>
        </w:r>
        <w:r>
          <w:fldChar w:fldCharType="separate"/>
        </w:r>
        <w:r>
          <w:rPr>
            <w:noProof/>
          </w:rPr>
          <w:t>2</w:t>
        </w:r>
        <w:r>
          <w:rPr>
            <w:noProof/>
          </w:rPr>
          <w:fldChar w:fldCharType="end"/>
        </w:r>
      </w:p>
    </w:sdtContent>
  </w:sdt>
  <w:p w14:paraId="326D6EAE" w14:textId="77777777" w:rsidR="008A5D8F" w:rsidRDefault="008A5D8F" w:rsidP="00774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926417"/>
      <w:docPartObj>
        <w:docPartGallery w:val="Page Numbers (Bottom of Page)"/>
        <w:docPartUnique/>
      </w:docPartObj>
    </w:sdtPr>
    <w:sdtEndPr>
      <w:rPr>
        <w:noProof/>
      </w:rPr>
    </w:sdtEndPr>
    <w:sdtContent>
      <w:p w14:paraId="2435E342" w14:textId="6388E872" w:rsidR="008A5D8F" w:rsidRDefault="008A5D8F" w:rsidP="0077466F">
        <w:pPr>
          <w:pStyle w:val="Footer"/>
        </w:pPr>
        <w:r>
          <w:fldChar w:fldCharType="begin"/>
        </w:r>
        <w:r>
          <w:instrText xml:space="preserve"> PAGE   \* MERGEFORMAT </w:instrText>
        </w:r>
        <w:r>
          <w:fldChar w:fldCharType="separate"/>
        </w:r>
        <w:r>
          <w:rPr>
            <w:noProof/>
          </w:rPr>
          <w:t>2</w:t>
        </w:r>
        <w:r>
          <w:rPr>
            <w:noProof/>
          </w:rPr>
          <w:fldChar w:fldCharType="end"/>
        </w:r>
      </w:p>
    </w:sdtContent>
  </w:sdt>
  <w:p w14:paraId="3EB0EB0B" w14:textId="77777777" w:rsidR="008A5D8F" w:rsidRDefault="008A5D8F" w:rsidP="00774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351E6" w14:textId="77777777" w:rsidR="009670AE" w:rsidRDefault="009670AE" w:rsidP="0077466F">
      <w:r>
        <w:separator/>
      </w:r>
    </w:p>
  </w:footnote>
  <w:footnote w:type="continuationSeparator" w:id="0">
    <w:p w14:paraId="7E858A65" w14:textId="77777777" w:rsidR="009670AE" w:rsidRDefault="009670AE" w:rsidP="00774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Light"/>
      <w:tblW w:w="511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113"/>
    </w:tblGrid>
    <w:tr w:rsidR="008A5D8F" w:rsidRPr="00351044" w14:paraId="5D36D9E7" w14:textId="77777777" w:rsidTr="00BF2EEC">
      <w:trPr>
        <w:trHeight w:val="1985"/>
      </w:trPr>
      <w:tc>
        <w:tcPr>
          <w:tcW w:w="5113" w:type="dxa"/>
        </w:tcPr>
        <w:p w14:paraId="6EB2EDE3" w14:textId="1A9A5469" w:rsidR="008A5D8F" w:rsidRPr="00353DB8" w:rsidRDefault="008A5D8F" w:rsidP="0077466F">
          <w:pPr>
            <w:rPr>
              <w:rFonts w:cs="Arial"/>
            </w:rPr>
          </w:pPr>
          <w:r>
            <w:rPr>
              <w:noProof/>
            </w:rPr>
            <w:drawing>
              <wp:anchor distT="0" distB="0" distL="114300" distR="114300" simplePos="0" relativeHeight="251661312" behindDoc="1" locked="0" layoutInCell="1" allowOverlap="1" wp14:anchorId="505375BF" wp14:editId="09AA62D3">
                <wp:simplePos x="0" y="0"/>
                <wp:positionH relativeFrom="margin">
                  <wp:posOffset>-68580</wp:posOffset>
                </wp:positionH>
                <wp:positionV relativeFrom="paragraph">
                  <wp:posOffset>-158750</wp:posOffset>
                </wp:positionV>
                <wp:extent cx="7772400" cy="657225"/>
                <wp:effectExtent l="0" t="0" r="0" b="9525"/>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772400" cy="657225"/>
                        </a:xfrm>
                        <a:prstGeom prst="rect">
                          <a:avLst/>
                        </a:prstGeom>
                      </pic:spPr>
                    </pic:pic>
                  </a:graphicData>
                </a:graphic>
                <wp14:sizeRelH relativeFrom="margin">
                  <wp14:pctWidth>0</wp14:pctWidth>
                </wp14:sizeRelH>
                <wp14:sizeRelV relativeFrom="margin">
                  <wp14:pctHeight>0</wp14:pctHeight>
                </wp14:sizeRelV>
              </wp:anchor>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37A1F"/>
    <w:multiLevelType w:val="hybridMultilevel"/>
    <w:tmpl w:val="DBB444E6"/>
    <w:lvl w:ilvl="0" w:tplc="C2A6CC6E">
      <w:start w:val="1"/>
      <w:numFmt w:val="bullet"/>
      <w:lvlText w:val=""/>
      <w:lvlJc w:val="left"/>
      <w:pPr>
        <w:ind w:left="720" w:hanging="360"/>
      </w:pPr>
      <w:rPr>
        <w:rFonts w:ascii="Symbol" w:hAnsi="Symbol" w:hint="default"/>
      </w:rPr>
    </w:lvl>
    <w:lvl w:ilvl="1" w:tplc="437E83E8">
      <w:start w:val="1"/>
      <w:numFmt w:val="bullet"/>
      <w:lvlText w:val="o"/>
      <w:lvlJc w:val="left"/>
      <w:pPr>
        <w:ind w:left="1440" w:hanging="360"/>
      </w:pPr>
      <w:rPr>
        <w:rFonts w:ascii="Courier New" w:hAnsi="Courier New" w:hint="default"/>
      </w:rPr>
    </w:lvl>
    <w:lvl w:ilvl="2" w:tplc="DA92B94C">
      <w:start w:val="1"/>
      <w:numFmt w:val="bullet"/>
      <w:lvlText w:val=""/>
      <w:lvlJc w:val="left"/>
      <w:pPr>
        <w:ind w:left="2160" w:hanging="360"/>
      </w:pPr>
      <w:rPr>
        <w:rFonts w:ascii="Wingdings" w:hAnsi="Wingdings" w:hint="default"/>
      </w:rPr>
    </w:lvl>
    <w:lvl w:ilvl="3" w:tplc="18CC8E40">
      <w:start w:val="1"/>
      <w:numFmt w:val="bullet"/>
      <w:lvlText w:val=""/>
      <w:lvlJc w:val="left"/>
      <w:pPr>
        <w:ind w:left="2880" w:hanging="360"/>
      </w:pPr>
      <w:rPr>
        <w:rFonts w:ascii="Symbol" w:hAnsi="Symbol" w:hint="default"/>
      </w:rPr>
    </w:lvl>
    <w:lvl w:ilvl="4" w:tplc="BE22A776">
      <w:start w:val="1"/>
      <w:numFmt w:val="bullet"/>
      <w:lvlText w:val="o"/>
      <w:lvlJc w:val="left"/>
      <w:pPr>
        <w:ind w:left="3600" w:hanging="360"/>
      </w:pPr>
      <w:rPr>
        <w:rFonts w:ascii="Courier New" w:hAnsi="Courier New" w:hint="default"/>
      </w:rPr>
    </w:lvl>
    <w:lvl w:ilvl="5" w:tplc="D74E5C2E">
      <w:start w:val="1"/>
      <w:numFmt w:val="bullet"/>
      <w:lvlText w:val=""/>
      <w:lvlJc w:val="left"/>
      <w:pPr>
        <w:ind w:left="4320" w:hanging="360"/>
      </w:pPr>
      <w:rPr>
        <w:rFonts w:ascii="Wingdings" w:hAnsi="Wingdings" w:hint="default"/>
      </w:rPr>
    </w:lvl>
    <w:lvl w:ilvl="6" w:tplc="ADCE34F2">
      <w:start w:val="1"/>
      <w:numFmt w:val="bullet"/>
      <w:lvlText w:val=""/>
      <w:lvlJc w:val="left"/>
      <w:pPr>
        <w:ind w:left="5040" w:hanging="360"/>
      </w:pPr>
      <w:rPr>
        <w:rFonts w:ascii="Symbol" w:hAnsi="Symbol" w:hint="default"/>
      </w:rPr>
    </w:lvl>
    <w:lvl w:ilvl="7" w:tplc="B050880C">
      <w:start w:val="1"/>
      <w:numFmt w:val="bullet"/>
      <w:lvlText w:val="o"/>
      <w:lvlJc w:val="left"/>
      <w:pPr>
        <w:ind w:left="5760" w:hanging="360"/>
      </w:pPr>
      <w:rPr>
        <w:rFonts w:ascii="Courier New" w:hAnsi="Courier New" w:hint="default"/>
      </w:rPr>
    </w:lvl>
    <w:lvl w:ilvl="8" w:tplc="B40237D4">
      <w:start w:val="1"/>
      <w:numFmt w:val="bullet"/>
      <w:lvlText w:val=""/>
      <w:lvlJc w:val="left"/>
      <w:pPr>
        <w:ind w:left="6480" w:hanging="360"/>
      </w:pPr>
      <w:rPr>
        <w:rFonts w:ascii="Wingdings" w:hAnsi="Wingdings" w:hint="default"/>
      </w:rPr>
    </w:lvl>
  </w:abstractNum>
  <w:abstractNum w:abstractNumId="1" w15:restartNumberingAfterBreak="0">
    <w:nsid w:val="1355DB54"/>
    <w:multiLevelType w:val="hybridMultilevel"/>
    <w:tmpl w:val="8536FA78"/>
    <w:lvl w:ilvl="0" w:tplc="8AAEC0A2">
      <w:start w:val="1"/>
      <w:numFmt w:val="bullet"/>
      <w:lvlText w:val=""/>
      <w:lvlJc w:val="left"/>
      <w:pPr>
        <w:ind w:left="720" w:hanging="360"/>
      </w:pPr>
      <w:rPr>
        <w:rFonts w:ascii="Symbol" w:hAnsi="Symbol" w:hint="default"/>
      </w:rPr>
    </w:lvl>
    <w:lvl w:ilvl="1" w:tplc="BF1C3212">
      <w:start w:val="1"/>
      <w:numFmt w:val="bullet"/>
      <w:lvlText w:val="o"/>
      <w:lvlJc w:val="left"/>
      <w:pPr>
        <w:ind w:left="1440" w:hanging="360"/>
      </w:pPr>
      <w:rPr>
        <w:rFonts w:ascii="Courier New" w:hAnsi="Courier New" w:hint="default"/>
      </w:rPr>
    </w:lvl>
    <w:lvl w:ilvl="2" w:tplc="66845EE0">
      <w:start w:val="1"/>
      <w:numFmt w:val="bullet"/>
      <w:lvlText w:val=""/>
      <w:lvlJc w:val="left"/>
      <w:pPr>
        <w:ind w:left="2160" w:hanging="360"/>
      </w:pPr>
      <w:rPr>
        <w:rFonts w:ascii="Wingdings" w:hAnsi="Wingdings" w:hint="default"/>
      </w:rPr>
    </w:lvl>
    <w:lvl w:ilvl="3" w:tplc="4104C92A">
      <w:start w:val="1"/>
      <w:numFmt w:val="bullet"/>
      <w:lvlText w:val=""/>
      <w:lvlJc w:val="left"/>
      <w:pPr>
        <w:ind w:left="2880" w:hanging="360"/>
      </w:pPr>
      <w:rPr>
        <w:rFonts w:ascii="Symbol" w:hAnsi="Symbol" w:hint="default"/>
      </w:rPr>
    </w:lvl>
    <w:lvl w:ilvl="4" w:tplc="C6880984">
      <w:start w:val="1"/>
      <w:numFmt w:val="bullet"/>
      <w:lvlText w:val="o"/>
      <w:lvlJc w:val="left"/>
      <w:pPr>
        <w:ind w:left="3600" w:hanging="360"/>
      </w:pPr>
      <w:rPr>
        <w:rFonts w:ascii="Courier New" w:hAnsi="Courier New" w:hint="default"/>
      </w:rPr>
    </w:lvl>
    <w:lvl w:ilvl="5" w:tplc="6504C9E4">
      <w:start w:val="1"/>
      <w:numFmt w:val="bullet"/>
      <w:lvlText w:val=""/>
      <w:lvlJc w:val="left"/>
      <w:pPr>
        <w:ind w:left="4320" w:hanging="360"/>
      </w:pPr>
      <w:rPr>
        <w:rFonts w:ascii="Wingdings" w:hAnsi="Wingdings" w:hint="default"/>
      </w:rPr>
    </w:lvl>
    <w:lvl w:ilvl="6" w:tplc="ADC4C110">
      <w:start w:val="1"/>
      <w:numFmt w:val="bullet"/>
      <w:lvlText w:val=""/>
      <w:lvlJc w:val="left"/>
      <w:pPr>
        <w:ind w:left="5040" w:hanging="360"/>
      </w:pPr>
      <w:rPr>
        <w:rFonts w:ascii="Symbol" w:hAnsi="Symbol" w:hint="default"/>
      </w:rPr>
    </w:lvl>
    <w:lvl w:ilvl="7" w:tplc="FA0E8ED0">
      <w:start w:val="1"/>
      <w:numFmt w:val="bullet"/>
      <w:lvlText w:val="o"/>
      <w:lvlJc w:val="left"/>
      <w:pPr>
        <w:ind w:left="5760" w:hanging="360"/>
      </w:pPr>
      <w:rPr>
        <w:rFonts w:ascii="Courier New" w:hAnsi="Courier New" w:hint="default"/>
      </w:rPr>
    </w:lvl>
    <w:lvl w:ilvl="8" w:tplc="51A230C2">
      <w:start w:val="1"/>
      <w:numFmt w:val="bullet"/>
      <w:lvlText w:val=""/>
      <w:lvlJc w:val="left"/>
      <w:pPr>
        <w:ind w:left="6480" w:hanging="360"/>
      </w:pPr>
      <w:rPr>
        <w:rFonts w:ascii="Wingdings" w:hAnsi="Wingdings" w:hint="default"/>
      </w:rPr>
    </w:lvl>
  </w:abstractNum>
  <w:abstractNum w:abstractNumId="2" w15:restartNumberingAfterBreak="0">
    <w:nsid w:val="1C078B6E"/>
    <w:multiLevelType w:val="hybridMultilevel"/>
    <w:tmpl w:val="C650649C"/>
    <w:lvl w:ilvl="0" w:tplc="4E963E34">
      <w:start w:val="1"/>
      <w:numFmt w:val="bullet"/>
      <w:lvlText w:val=""/>
      <w:lvlJc w:val="left"/>
      <w:pPr>
        <w:ind w:left="720" w:hanging="360"/>
      </w:pPr>
      <w:rPr>
        <w:rFonts w:ascii="Symbol" w:hAnsi="Symbol" w:hint="default"/>
      </w:rPr>
    </w:lvl>
    <w:lvl w:ilvl="1" w:tplc="D734A5FA">
      <w:start w:val="1"/>
      <w:numFmt w:val="bullet"/>
      <w:lvlText w:val="o"/>
      <w:lvlJc w:val="left"/>
      <w:pPr>
        <w:ind w:left="1440" w:hanging="360"/>
      </w:pPr>
      <w:rPr>
        <w:rFonts w:ascii="Courier New" w:hAnsi="Courier New" w:hint="default"/>
      </w:rPr>
    </w:lvl>
    <w:lvl w:ilvl="2" w:tplc="0E4CF718">
      <w:start w:val="1"/>
      <w:numFmt w:val="bullet"/>
      <w:lvlText w:val=""/>
      <w:lvlJc w:val="left"/>
      <w:pPr>
        <w:ind w:left="2160" w:hanging="360"/>
      </w:pPr>
      <w:rPr>
        <w:rFonts w:ascii="Wingdings" w:hAnsi="Wingdings" w:hint="default"/>
      </w:rPr>
    </w:lvl>
    <w:lvl w:ilvl="3" w:tplc="132CC6A2">
      <w:start w:val="1"/>
      <w:numFmt w:val="bullet"/>
      <w:lvlText w:val=""/>
      <w:lvlJc w:val="left"/>
      <w:pPr>
        <w:ind w:left="2880" w:hanging="360"/>
      </w:pPr>
      <w:rPr>
        <w:rFonts w:ascii="Symbol" w:hAnsi="Symbol" w:hint="default"/>
      </w:rPr>
    </w:lvl>
    <w:lvl w:ilvl="4" w:tplc="F0CA3302">
      <w:start w:val="1"/>
      <w:numFmt w:val="bullet"/>
      <w:lvlText w:val="o"/>
      <w:lvlJc w:val="left"/>
      <w:pPr>
        <w:ind w:left="3600" w:hanging="360"/>
      </w:pPr>
      <w:rPr>
        <w:rFonts w:ascii="Courier New" w:hAnsi="Courier New" w:hint="default"/>
      </w:rPr>
    </w:lvl>
    <w:lvl w:ilvl="5" w:tplc="4FE6960E">
      <w:start w:val="1"/>
      <w:numFmt w:val="bullet"/>
      <w:lvlText w:val=""/>
      <w:lvlJc w:val="left"/>
      <w:pPr>
        <w:ind w:left="4320" w:hanging="360"/>
      </w:pPr>
      <w:rPr>
        <w:rFonts w:ascii="Wingdings" w:hAnsi="Wingdings" w:hint="default"/>
      </w:rPr>
    </w:lvl>
    <w:lvl w:ilvl="6" w:tplc="16CE31EA">
      <w:start w:val="1"/>
      <w:numFmt w:val="bullet"/>
      <w:lvlText w:val=""/>
      <w:lvlJc w:val="left"/>
      <w:pPr>
        <w:ind w:left="5040" w:hanging="360"/>
      </w:pPr>
      <w:rPr>
        <w:rFonts w:ascii="Symbol" w:hAnsi="Symbol" w:hint="default"/>
      </w:rPr>
    </w:lvl>
    <w:lvl w:ilvl="7" w:tplc="43125B42">
      <w:start w:val="1"/>
      <w:numFmt w:val="bullet"/>
      <w:lvlText w:val="o"/>
      <w:lvlJc w:val="left"/>
      <w:pPr>
        <w:ind w:left="5760" w:hanging="360"/>
      </w:pPr>
      <w:rPr>
        <w:rFonts w:ascii="Courier New" w:hAnsi="Courier New" w:hint="default"/>
      </w:rPr>
    </w:lvl>
    <w:lvl w:ilvl="8" w:tplc="520606C2">
      <w:start w:val="1"/>
      <w:numFmt w:val="bullet"/>
      <w:lvlText w:val=""/>
      <w:lvlJc w:val="left"/>
      <w:pPr>
        <w:ind w:left="6480" w:hanging="360"/>
      </w:pPr>
      <w:rPr>
        <w:rFonts w:ascii="Wingdings" w:hAnsi="Wingdings" w:hint="default"/>
      </w:rPr>
    </w:lvl>
  </w:abstractNum>
  <w:abstractNum w:abstractNumId="3" w15:restartNumberingAfterBreak="0">
    <w:nsid w:val="3C3C082B"/>
    <w:multiLevelType w:val="hybridMultilevel"/>
    <w:tmpl w:val="A566C4E8"/>
    <w:lvl w:ilvl="0" w:tplc="6E50723C">
      <w:start w:val="1"/>
      <w:numFmt w:val="bullet"/>
      <w:lvlText w:val=""/>
      <w:lvlJc w:val="left"/>
      <w:pPr>
        <w:ind w:left="720" w:hanging="360"/>
      </w:pPr>
      <w:rPr>
        <w:rFonts w:ascii="Symbol" w:hAnsi="Symbol" w:hint="default"/>
      </w:rPr>
    </w:lvl>
    <w:lvl w:ilvl="1" w:tplc="CFB61952">
      <w:start w:val="1"/>
      <w:numFmt w:val="bullet"/>
      <w:lvlText w:val="o"/>
      <w:lvlJc w:val="left"/>
      <w:pPr>
        <w:ind w:left="1440" w:hanging="360"/>
      </w:pPr>
      <w:rPr>
        <w:rFonts w:ascii="Courier New" w:hAnsi="Courier New" w:hint="default"/>
      </w:rPr>
    </w:lvl>
    <w:lvl w:ilvl="2" w:tplc="BD8ACCFC">
      <w:start w:val="1"/>
      <w:numFmt w:val="bullet"/>
      <w:lvlText w:val=""/>
      <w:lvlJc w:val="left"/>
      <w:pPr>
        <w:ind w:left="2160" w:hanging="360"/>
      </w:pPr>
      <w:rPr>
        <w:rFonts w:ascii="Wingdings" w:hAnsi="Wingdings" w:hint="default"/>
      </w:rPr>
    </w:lvl>
    <w:lvl w:ilvl="3" w:tplc="54F2331C">
      <w:start w:val="1"/>
      <w:numFmt w:val="bullet"/>
      <w:lvlText w:val=""/>
      <w:lvlJc w:val="left"/>
      <w:pPr>
        <w:ind w:left="2880" w:hanging="360"/>
      </w:pPr>
      <w:rPr>
        <w:rFonts w:ascii="Symbol" w:hAnsi="Symbol" w:hint="default"/>
      </w:rPr>
    </w:lvl>
    <w:lvl w:ilvl="4" w:tplc="47D41CEC">
      <w:start w:val="1"/>
      <w:numFmt w:val="bullet"/>
      <w:lvlText w:val="o"/>
      <w:lvlJc w:val="left"/>
      <w:pPr>
        <w:ind w:left="3600" w:hanging="360"/>
      </w:pPr>
      <w:rPr>
        <w:rFonts w:ascii="Courier New" w:hAnsi="Courier New" w:hint="default"/>
      </w:rPr>
    </w:lvl>
    <w:lvl w:ilvl="5" w:tplc="0CCC4876">
      <w:start w:val="1"/>
      <w:numFmt w:val="bullet"/>
      <w:lvlText w:val=""/>
      <w:lvlJc w:val="left"/>
      <w:pPr>
        <w:ind w:left="4320" w:hanging="360"/>
      </w:pPr>
      <w:rPr>
        <w:rFonts w:ascii="Wingdings" w:hAnsi="Wingdings" w:hint="default"/>
      </w:rPr>
    </w:lvl>
    <w:lvl w:ilvl="6" w:tplc="6E342B54">
      <w:start w:val="1"/>
      <w:numFmt w:val="bullet"/>
      <w:lvlText w:val=""/>
      <w:lvlJc w:val="left"/>
      <w:pPr>
        <w:ind w:left="5040" w:hanging="360"/>
      </w:pPr>
      <w:rPr>
        <w:rFonts w:ascii="Symbol" w:hAnsi="Symbol" w:hint="default"/>
      </w:rPr>
    </w:lvl>
    <w:lvl w:ilvl="7" w:tplc="A124923E">
      <w:start w:val="1"/>
      <w:numFmt w:val="bullet"/>
      <w:lvlText w:val="o"/>
      <w:lvlJc w:val="left"/>
      <w:pPr>
        <w:ind w:left="5760" w:hanging="360"/>
      </w:pPr>
      <w:rPr>
        <w:rFonts w:ascii="Courier New" w:hAnsi="Courier New" w:hint="default"/>
      </w:rPr>
    </w:lvl>
    <w:lvl w:ilvl="8" w:tplc="C9C2C99A">
      <w:start w:val="1"/>
      <w:numFmt w:val="bullet"/>
      <w:lvlText w:val=""/>
      <w:lvlJc w:val="left"/>
      <w:pPr>
        <w:ind w:left="6480" w:hanging="360"/>
      </w:pPr>
      <w:rPr>
        <w:rFonts w:ascii="Wingdings" w:hAnsi="Wingdings" w:hint="default"/>
      </w:rPr>
    </w:lvl>
  </w:abstractNum>
  <w:abstractNum w:abstractNumId="4" w15:restartNumberingAfterBreak="0">
    <w:nsid w:val="46AE8CDE"/>
    <w:multiLevelType w:val="hybridMultilevel"/>
    <w:tmpl w:val="0AE434E0"/>
    <w:lvl w:ilvl="0" w:tplc="EA3465DA">
      <w:start w:val="1"/>
      <w:numFmt w:val="bullet"/>
      <w:lvlText w:val=""/>
      <w:lvlJc w:val="left"/>
      <w:pPr>
        <w:ind w:left="720" w:hanging="360"/>
      </w:pPr>
      <w:rPr>
        <w:rFonts w:ascii="Symbol" w:hAnsi="Symbol" w:hint="default"/>
      </w:rPr>
    </w:lvl>
    <w:lvl w:ilvl="1" w:tplc="D53ABA52">
      <w:start w:val="1"/>
      <w:numFmt w:val="bullet"/>
      <w:lvlText w:val="o"/>
      <w:lvlJc w:val="left"/>
      <w:pPr>
        <w:ind w:left="1440" w:hanging="360"/>
      </w:pPr>
      <w:rPr>
        <w:rFonts w:ascii="Courier New" w:hAnsi="Courier New" w:hint="default"/>
      </w:rPr>
    </w:lvl>
    <w:lvl w:ilvl="2" w:tplc="8098DBAC">
      <w:start w:val="1"/>
      <w:numFmt w:val="bullet"/>
      <w:lvlText w:val=""/>
      <w:lvlJc w:val="left"/>
      <w:pPr>
        <w:ind w:left="2160" w:hanging="360"/>
      </w:pPr>
      <w:rPr>
        <w:rFonts w:ascii="Wingdings" w:hAnsi="Wingdings" w:hint="default"/>
      </w:rPr>
    </w:lvl>
    <w:lvl w:ilvl="3" w:tplc="CF9AF8BA">
      <w:start w:val="1"/>
      <w:numFmt w:val="bullet"/>
      <w:lvlText w:val=""/>
      <w:lvlJc w:val="left"/>
      <w:pPr>
        <w:ind w:left="2880" w:hanging="360"/>
      </w:pPr>
      <w:rPr>
        <w:rFonts w:ascii="Symbol" w:hAnsi="Symbol" w:hint="default"/>
      </w:rPr>
    </w:lvl>
    <w:lvl w:ilvl="4" w:tplc="B8F4FE76">
      <w:start w:val="1"/>
      <w:numFmt w:val="bullet"/>
      <w:lvlText w:val="o"/>
      <w:lvlJc w:val="left"/>
      <w:pPr>
        <w:ind w:left="3600" w:hanging="360"/>
      </w:pPr>
      <w:rPr>
        <w:rFonts w:ascii="Courier New" w:hAnsi="Courier New" w:hint="default"/>
      </w:rPr>
    </w:lvl>
    <w:lvl w:ilvl="5" w:tplc="7ACC8754">
      <w:start w:val="1"/>
      <w:numFmt w:val="bullet"/>
      <w:lvlText w:val=""/>
      <w:lvlJc w:val="left"/>
      <w:pPr>
        <w:ind w:left="4320" w:hanging="360"/>
      </w:pPr>
      <w:rPr>
        <w:rFonts w:ascii="Wingdings" w:hAnsi="Wingdings" w:hint="default"/>
      </w:rPr>
    </w:lvl>
    <w:lvl w:ilvl="6" w:tplc="29367026">
      <w:start w:val="1"/>
      <w:numFmt w:val="bullet"/>
      <w:lvlText w:val=""/>
      <w:lvlJc w:val="left"/>
      <w:pPr>
        <w:ind w:left="5040" w:hanging="360"/>
      </w:pPr>
      <w:rPr>
        <w:rFonts w:ascii="Symbol" w:hAnsi="Symbol" w:hint="default"/>
      </w:rPr>
    </w:lvl>
    <w:lvl w:ilvl="7" w:tplc="C2EE9F20">
      <w:start w:val="1"/>
      <w:numFmt w:val="bullet"/>
      <w:lvlText w:val="o"/>
      <w:lvlJc w:val="left"/>
      <w:pPr>
        <w:ind w:left="5760" w:hanging="360"/>
      </w:pPr>
      <w:rPr>
        <w:rFonts w:ascii="Courier New" w:hAnsi="Courier New" w:hint="default"/>
      </w:rPr>
    </w:lvl>
    <w:lvl w:ilvl="8" w:tplc="2F4E169E">
      <w:start w:val="1"/>
      <w:numFmt w:val="bullet"/>
      <w:lvlText w:val=""/>
      <w:lvlJc w:val="left"/>
      <w:pPr>
        <w:ind w:left="6480" w:hanging="360"/>
      </w:pPr>
      <w:rPr>
        <w:rFonts w:ascii="Wingdings" w:hAnsi="Wingdings" w:hint="default"/>
      </w:rPr>
    </w:lvl>
  </w:abstractNum>
  <w:abstractNum w:abstractNumId="5" w15:restartNumberingAfterBreak="0">
    <w:nsid w:val="691CA335"/>
    <w:multiLevelType w:val="hybridMultilevel"/>
    <w:tmpl w:val="324E3328"/>
    <w:lvl w:ilvl="0" w:tplc="F4305996">
      <w:start w:val="1"/>
      <w:numFmt w:val="bullet"/>
      <w:lvlText w:val=""/>
      <w:lvlJc w:val="left"/>
      <w:pPr>
        <w:ind w:left="720" w:hanging="360"/>
      </w:pPr>
      <w:rPr>
        <w:rFonts w:ascii="Symbol" w:hAnsi="Symbol" w:hint="default"/>
      </w:rPr>
    </w:lvl>
    <w:lvl w:ilvl="1" w:tplc="5276F722">
      <w:start w:val="1"/>
      <w:numFmt w:val="bullet"/>
      <w:lvlText w:val="o"/>
      <w:lvlJc w:val="left"/>
      <w:pPr>
        <w:ind w:left="1440" w:hanging="360"/>
      </w:pPr>
      <w:rPr>
        <w:rFonts w:ascii="Courier New" w:hAnsi="Courier New" w:hint="default"/>
      </w:rPr>
    </w:lvl>
    <w:lvl w:ilvl="2" w:tplc="6354E5EE">
      <w:start w:val="1"/>
      <w:numFmt w:val="bullet"/>
      <w:lvlText w:val=""/>
      <w:lvlJc w:val="left"/>
      <w:pPr>
        <w:ind w:left="2160" w:hanging="360"/>
      </w:pPr>
      <w:rPr>
        <w:rFonts w:ascii="Wingdings" w:hAnsi="Wingdings" w:hint="default"/>
      </w:rPr>
    </w:lvl>
    <w:lvl w:ilvl="3" w:tplc="5D980612">
      <w:start w:val="1"/>
      <w:numFmt w:val="bullet"/>
      <w:lvlText w:val=""/>
      <w:lvlJc w:val="left"/>
      <w:pPr>
        <w:ind w:left="2880" w:hanging="360"/>
      </w:pPr>
      <w:rPr>
        <w:rFonts w:ascii="Symbol" w:hAnsi="Symbol" w:hint="default"/>
      </w:rPr>
    </w:lvl>
    <w:lvl w:ilvl="4" w:tplc="5D0E5DC4">
      <w:start w:val="1"/>
      <w:numFmt w:val="bullet"/>
      <w:lvlText w:val="o"/>
      <w:lvlJc w:val="left"/>
      <w:pPr>
        <w:ind w:left="3600" w:hanging="360"/>
      </w:pPr>
      <w:rPr>
        <w:rFonts w:ascii="Courier New" w:hAnsi="Courier New" w:hint="default"/>
      </w:rPr>
    </w:lvl>
    <w:lvl w:ilvl="5" w:tplc="C040031E">
      <w:start w:val="1"/>
      <w:numFmt w:val="bullet"/>
      <w:lvlText w:val=""/>
      <w:lvlJc w:val="left"/>
      <w:pPr>
        <w:ind w:left="4320" w:hanging="360"/>
      </w:pPr>
      <w:rPr>
        <w:rFonts w:ascii="Wingdings" w:hAnsi="Wingdings" w:hint="default"/>
      </w:rPr>
    </w:lvl>
    <w:lvl w:ilvl="6" w:tplc="D84C7608">
      <w:start w:val="1"/>
      <w:numFmt w:val="bullet"/>
      <w:lvlText w:val=""/>
      <w:lvlJc w:val="left"/>
      <w:pPr>
        <w:ind w:left="5040" w:hanging="360"/>
      </w:pPr>
      <w:rPr>
        <w:rFonts w:ascii="Symbol" w:hAnsi="Symbol" w:hint="default"/>
      </w:rPr>
    </w:lvl>
    <w:lvl w:ilvl="7" w:tplc="B198A0F4">
      <w:start w:val="1"/>
      <w:numFmt w:val="bullet"/>
      <w:lvlText w:val="o"/>
      <w:lvlJc w:val="left"/>
      <w:pPr>
        <w:ind w:left="5760" w:hanging="360"/>
      </w:pPr>
      <w:rPr>
        <w:rFonts w:ascii="Courier New" w:hAnsi="Courier New" w:hint="default"/>
      </w:rPr>
    </w:lvl>
    <w:lvl w:ilvl="8" w:tplc="3FB8F2D6">
      <w:start w:val="1"/>
      <w:numFmt w:val="bullet"/>
      <w:lvlText w:val=""/>
      <w:lvlJc w:val="left"/>
      <w:pPr>
        <w:ind w:left="6480" w:hanging="360"/>
      </w:pPr>
      <w:rPr>
        <w:rFonts w:ascii="Wingdings" w:hAnsi="Wingdings" w:hint="default"/>
      </w:rPr>
    </w:lvl>
  </w:abstractNum>
  <w:abstractNum w:abstractNumId="6" w15:restartNumberingAfterBreak="0">
    <w:nsid w:val="6FEA550A"/>
    <w:multiLevelType w:val="hybridMultilevel"/>
    <w:tmpl w:val="EC9E199E"/>
    <w:lvl w:ilvl="0" w:tplc="02EEC842">
      <w:start w:val="1"/>
      <w:numFmt w:val="decimal"/>
      <w:lvlText w:val="%1."/>
      <w:lvlJc w:val="left"/>
      <w:pPr>
        <w:ind w:left="720" w:hanging="360"/>
      </w:pPr>
    </w:lvl>
    <w:lvl w:ilvl="1" w:tplc="18DACE2A">
      <w:start w:val="1"/>
      <w:numFmt w:val="lowerLetter"/>
      <w:lvlText w:val="%2."/>
      <w:lvlJc w:val="left"/>
      <w:pPr>
        <w:ind w:left="1440" w:hanging="360"/>
      </w:pPr>
    </w:lvl>
    <w:lvl w:ilvl="2" w:tplc="BE0694D0">
      <w:start w:val="1"/>
      <w:numFmt w:val="lowerRoman"/>
      <w:lvlText w:val="%3."/>
      <w:lvlJc w:val="right"/>
      <w:pPr>
        <w:ind w:left="2160" w:hanging="180"/>
      </w:pPr>
    </w:lvl>
    <w:lvl w:ilvl="3" w:tplc="8DC2C8E8">
      <w:start w:val="1"/>
      <w:numFmt w:val="decimal"/>
      <w:lvlText w:val="%4."/>
      <w:lvlJc w:val="left"/>
      <w:pPr>
        <w:ind w:left="2880" w:hanging="360"/>
      </w:pPr>
    </w:lvl>
    <w:lvl w:ilvl="4" w:tplc="001A4EBE">
      <w:start w:val="1"/>
      <w:numFmt w:val="lowerLetter"/>
      <w:lvlText w:val="%5."/>
      <w:lvlJc w:val="left"/>
      <w:pPr>
        <w:ind w:left="3600" w:hanging="360"/>
      </w:pPr>
    </w:lvl>
    <w:lvl w:ilvl="5" w:tplc="2F0AECFC">
      <w:start w:val="1"/>
      <w:numFmt w:val="lowerRoman"/>
      <w:lvlText w:val="%6."/>
      <w:lvlJc w:val="right"/>
      <w:pPr>
        <w:ind w:left="4320" w:hanging="180"/>
      </w:pPr>
    </w:lvl>
    <w:lvl w:ilvl="6" w:tplc="3CB8F176">
      <w:start w:val="1"/>
      <w:numFmt w:val="decimal"/>
      <w:lvlText w:val="%7."/>
      <w:lvlJc w:val="left"/>
      <w:pPr>
        <w:ind w:left="5040" w:hanging="360"/>
      </w:pPr>
    </w:lvl>
    <w:lvl w:ilvl="7" w:tplc="F25A0EF8">
      <w:start w:val="1"/>
      <w:numFmt w:val="lowerLetter"/>
      <w:lvlText w:val="%8."/>
      <w:lvlJc w:val="left"/>
      <w:pPr>
        <w:ind w:left="5760" w:hanging="360"/>
      </w:pPr>
    </w:lvl>
    <w:lvl w:ilvl="8" w:tplc="940AB2FA">
      <w:start w:val="1"/>
      <w:numFmt w:val="lowerRoman"/>
      <w:lvlText w:val="%9."/>
      <w:lvlJc w:val="right"/>
      <w:pPr>
        <w:ind w:left="6480" w:hanging="180"/>
      </w:pPr>
    </w:lvl>
  </w:abstractNum>
  <w:abstractNum w:abstractNumId="7" w15:restartNumberingAfterBreak="0">
    <w:nsid w:val="7E58DF78"/>
    <w:multiLevelType w:val="hybridMultilevel"/>
    <w:tmpl w:val="3ED2547A"/>
    <w:lvl w:ilvl="0" w:tplc="2DA6940C">
      <w:start w:val="1"/>
      <w:numFmt w:val="bullet"/>
      <w:lvlText w:val=""/>
      <w:lvlJc w:val="left"/>
      <w:pPr>
        <w:ind w:left="720" w:hanging="360"/>
      </w:pPr>
      <w:rPr>
        <w:rFonts w:ascii="Symbol" w:hAnsi="Symbol" w:hint="default"/>
      </w:rPr>
    </w:lvl>
    <w:lvl w:ilvl="1" w:tplc="11C288D4">
      <w:start w:val="1"/>
      <w:numFmt w:val="bullet"/>
      <w:lvlText w:val="o"/>
      <w:lvlJc w:val="left"/>
      <w:pPr>
        <w:ind w:left="1440" w:hanging="360"/>
      </w:pPr>
      <w:rPr>
        <w:rFonts w:ascii="Courier New" w:hAnsi="Courier New" w:hint="default"/>
      </w:rPr>
    </w:lvl>
    <w:lvl w:ilvl="2" w:tplc="A912A8AC">
      <w:start w:val="1"/>
      <w:numFmt w:val="bullet"/>
      <w:lvlText w:val=""/>
      <w:lvlJc w:val="left"/>
      <w:pPr>
        <w:ind w:left="2160" w:hanging="360"/>
      </w:pPr>
      <w:rPr>
        <w:rFonts w:ascii="Wingdings" w:hAnsi="Wingdings" w:hint="default"/>
      </w:rPr>
    </w:lvl>
    <w:lvl w:ilvl="3" w:tplc="81786F0E">
      <w:start w:val="1"/>
      <w:numFmt w:val="bullet"/>
      <w:lvlText w:val=""/>
      <w:lvlJc w:val="left"/>
      <w:pPr>
        <w:ind w:left="2880" w:hanging="360"/>
      </w:pPr>
      <w:rPr>
        <w:rFonts w:ascii="Symbol" w:hAnsi="Symbol" w:hint="default"/>
      </w:rPr>
    </w:lvl>
    <w:lvl w:ilvl="4" w:tplc="DE68D80E">
      <w:start w:val="1"/>
      <w:numFmt w:val="bullet"/>
      <w:lvlText w:val="o"/>
      <w:lvlJc w:val="left"/>
      <w:pPr>
        <w:ind w:left="3600" w:hanging="360"/>
      </w:pPr>
      <w:rPr>
        <w:rFonts w:ascii="Courier New" w:hAnsi="Courier New" w:hint="default"/>
      </w:rPr>
    </w:lvl>
    <w:lvl w:ilvl="5" w:tplc="37C4CAE6">
      <w:start w:val="1"/>
      <w:numFmt w:val="bullet"/>
      <w:lvlText w:val=""/>
      <w:lvlJc w:val="left"/>
      <w:pPr>
        <w:ind w:left="4320" w:hanging="360"/>
      </w:pPr>
      <w:rPr>
        <w:rFonts w:ascii="Wingdings" w:hAnsi="Wingdings" w:hint="default"/>
      </w:rPr>
    </w:lvl>
    <w:lvl w:ilvl="6" w:tplc="7F14C31C">
      <w:start w:val="1"/>
      <w:numFmt w:val="bullet"/>
      <w:lvlText w:val=""/>
      <w:lvlJc w:val="left"/>
      <w:pPr>
        <w:ind w:left="5040" w:hanging="360"/>
      </w:pPr>
      <w:rPr>
        <w:rFonts w:ascii="Symbol" w:hAnsi="Symbol" w:hint="default"/>
      </w:rPr>
    </w:lvl>
    <w:lvl w:ilvl="7" w:tplc="877E59AA">
      <w:start w:val="1"/>
      <w:numFmt w:val="bullet"/>
      <w:lvlText w:val="o"/>
      <w:lvlJc w:val="left"/>
      <w:pPr>
        <w:ind w:left="5760" w:hanging="360"/>
      </w:pPr>
      <w:rPr>
        <w:rFonts w:ascii="Courier New" w:hAnsi="Courier New" w:hint="default"/>
      </w:rPr>
    </w:lvl>
    <w:lvl w:ilvl="8" w:tplc="4A421A80">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2"/>
  </w:num>
  <w:num w:numId="5">
    <w:abstractNumId w:val="1"/>
  </w:num>
  <w:num w:numId="6">
    <w:abstractNumId w:val="0"/>
  </w:num>
  <w:num w:numId="7">
    <w:abstractNumId w:val="4"/>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proofState w:spelling="clean" w:grammar="clean"/>
  <w:attachedTemplate r:id="rId1"/>
  <w:defaultTabStop w:val="720"/>
  <w:characterSpacingControl w:val="doNotCompress"/>
  <w:hdrShapeDefaults>
    <o:shapedefaults v:ext="edit" spidmax="2049">
      <o:colormru v:ext="edit" colors="#9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D8F"/>
    <w:rsid w:val="00000301"/>
    <w:rsid w:val="00047E47"/>
    <w:rsid w:val="000553A6"/>
    <w:rsid w:val="0006061E"/>
    <w:rsid w:val="0006528E"/>
    <w:rsid w:val="000A0A99"/>
    <w:rsid w:val="000A436F"/>
    <w:rsid w:val="000C5622"/>
    <w:rsid w:val="000C5C86"/>
    <w:rsid w:val="000F4C98"/>
    <w:rsid w:val="0010178E"/>
    <w:rsid w:val="0010582F"/>
    <w:rsid w:val="00116B06"/>
    <w:rsid w:val="00131750"/>
    <w:rsid w:val="00153580"/>
    <w:rsid w:val="00177D24"/>
    <w:rsid w:val="00191DCF"/>
    <w:rsid w:val="001934DD"/>
    <w:rsid w:val="001A1B43"/>
    <w:rsid w:val="001C409F"/>
    <w:rsid w:val="001E167F"/>
    <w:rsid w:val="001E2A09"/>
    <w:rsid w:val="001E733F"/>
    <w:rsid w:val="001F206F"/>
    <w:rsid w:val="00200543"/>
    <w:rsid w:val="002074C7"/>
    <w:rsid w:val="00221CAE"/>
    <w:rsid w:val="00250323"/>
    <w:rsid w:val="00252796"/>
    <w:rsid w:val="00272425"/>
    <w:rsid w:val="002B5F28"/>
    <w:rsid w:val="002B7ACA"/>
    <w:rsid w:val="002D4DF9"/>
    <w:rsid w:val="002E3A5E"/>
    <w:rsid w:val="002F7E4E"/>
    <w:rsid w:val="00304FF1"/>
    <w:rsid w:val="0031430C"/>
    <w:rsid w:val="00322578"/>
    <w:rsid w:val="00332BD0"/>
    <w:rsid w:val="00351044"/>
    <w:rsid w:val="00353DB8"/>
    <w:rsid w:val="003729BF"/>
    <w:rsid w:val="00374979"/>
    <w:rsid w:val="003A7F4E"/>
    <w:rsid w:val="003C107B"/>
    <w:rsid w:val="003C1B15"/>
    <w:rsid w:val="003C594E"/>
    <w:rsid w:val="00401032"/>
    <w:rsid w:val="004034D3"/>
    <w:rsid w:val="00443C4A"/>
    <w:rsid w:val="00457A41"/>
    <w:rsid w:val="00493C4E"/>
    <w:rsid w:val="004C068A"/>
    <w:rsid w:val="005042B5"/>
    <w:rsid w:val="00511CF4"/>
    <w:rsid w:val="0054410B"/>
    <w:rsid w:val="0054660C"/>
    <w:rsid w:val="00557EAD"/>
    <w:rsid w:val="00574E50"/>
    <w:rsid w:val="005C37A4"/>
    <w:rsid w:val="005C40A1"/>
    <w:rsid w:val="005C4320"/>
    <w:rsid w:val="005D1A5C"/>
    <w:rsid w:val="005D2819"/>
    <w:rsid w:val="005D30CF"/>
    <w:rsid w:val="005D3B68"/>
    <w:rsid w:val="005E0488"/>
    <w:rsid w:val="005E3528"/>
    <w:rsid w:val="005F016A"/>
    <w:rsid w:val="005F7B3F"/>
    <w:rsid w:val="0061660E"/>
    <w:rsid w:val="006404E0"/>
    <w:rsid w:val="00640883"/>
    <w:rsid w:val="00667A3F"/>
    <w:rsid w:val="00675179"/>
    <w:rsid w:val="00676DE9"/>
    <w:rsid w:val="00690A36"/>
    <w:rsid w:val="006E0508"/>
    <w:rsid w:val="006E1C15"/>
    <w:rsid w:val="006F0FF8"/>
    <w:rsid w:val="006F6614"/>
    <w:rsid w:val="00702610"/>
    <w:rsid w:val="0070323E"/>
    <w:rsid w:val="00753979"/>
    <w:rsid w:val="00756B16"/>
    <w:rsid w:val="007610BE"/>
    <w:rsid w:val="0077466F"/>
    <w:rsid w:val="007A757A"/>
    <w:rsid w:val="007B2804"/>
    <w:rsid w:val="00826E8A"/>
    <w:rsid w:val="0083221D"/>
    <w:rsid w:val="008641E3"/>
    <w:rsid w:val="0087737A"/>
    <w:rsid w:val="00897FB8"/>
    <w:rsid w:val="008A1D55"/>
    <w:rsid w:val="008A5D8F"/>
    <w:rsid w:val="008C13BA"/>
    <w:rsid w:val="008C4F9C"/>
    <w:rsid w:val="008E53F4"/>
    <w:rsid w:val="009338DD"/>
    <w:rsid w:val="00933D29"/>
    <w:rsid w:val="00945B5B"/>
    <w:rsid w:val="0095419D"/>
    <w:rsid w:val="009670AE"/>
    <w:rsid w:val="009A04C7"/>
    <w:rsid w:val="009D28EF"/>
    <w:rsid w:val="009D338D"/>
    <w:rsid w:val="009D4323"/>
    <w:rsid w:val="009E0B00"/>
    <w:rsid w:val="009E2BCF"/>
    <w:rsid w:val="009F7551"/>
    <w:rsid w:val="00A50B15"/>
    <w:rsid w:val="00AB666C"/>
    <w:rsid w:val="00AE55CA"/>
    <w:rsid w:val="00B37D35"/>
    <w:rsid w:val="00B43F05"/>
    <w:rsid w:val="00B6068B"/>
    <w:rsid w:val="00B74882"/>
    <w:rsid w:val="00B908E6"/>
    <w:rsid w:val="00BD039E"/>
    <w:rsid w:val="00BF0978"/>
    <w:rsid w:val="00BF2EEC"/>
    <w:rsid w:val="00BF6814"/>
    <w:rsid w:val="00C0676D"/>
    <w:rsid w:val="00C22CC5"/>
    <w:rsid w:val="00C24B62"/>
    <w:rsid w:val="00C26D0B"/>
    <w:rsid w:val="00C547C4"/>
    <w:rsid w:val="00C64627"/>
    <w:rsid w:val="00C74E94"/>
    <w:rsid w:val="00CC77B0"/>
    <w:rsid w:val="00CE220C"/>
    <w:rsid w:val="00CE79B8"/>
    <w:rsid w:val="00CF4303"/>
    <w:rsid w:val="00D56D9B"/>
    <w:rsid w:val="00D70A87"/>
    <w:rsid w:val="00D73136"/>
    <w:rsid w:val="00D74F90"/>
    <w:rsid w:val="00D80B46"/>
    <w:rsid w:val="00D82A99"/>
    <w:rsid w:val="00D92DB3"/>
    <w:rsid w:val="00DB5095"/>
    <w:rsid w:val="00DF0FF7"/>
    <w:rsid w:val="00E10779"/>
    <w:rsid w:val="00E2148C"/>
    <w:rsid w:val="00E45A6E"/>
    <w:rsid w:val="00E465AA"/>
    <w:rsid w:val="00E52B42"/>
    <w:rsid w:val="00E67DE5"/>
    <w:rsid w:val="00E70936"/>
    <w:rsid w:val="00E738F3"/>
    <w:rsid w:val="00E92C16"/>
    <w:rsid w:val="00EB4DCC"/>
    <w:rsid w:val="00EB5A57"/>
    <w:rsid w:val="00ED193F"/>
    <w:rsid w:val="00ED353D"/>
    <w:rsid w:val="00EE1551"/>
    <w:rsid w:val="00EF4B73"/>
    <w:rsid w:val="00EF6BC4"/>
    <w:rsid w:val="00F24341"/>
    <w:rsid w:val="00F861B5"/>
    <w:rsid w:val="00F901EA"/>
    <w:rsid w:val="00FA6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fc"/>
    </o:shapedefaults>
    <o:shapelayout v:ext="edit">
      <o:idmap v:ext="edit" data="1"/>
    </o:shapelayout>
  </w:shapeDefaults>
  <w:decimalSymbol w:val="."/>
  <w:listSeparator w:val=","/>
  <w14:docId w14:val="45417BA2"/>
  <w14:defaultImageDpi w14:val="32767"/>
  <w15:chartTrackingRefBased/>
  <w15:docId w15:val="{AF5AE0C6-34C7-4A7D-B68A-4220D8540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466F"/>
    <w:pPr>
      <w:spacing w:after="120" w:line="300" w:lineRule="auto"/>
    </w:pPr>
    <w:rPr>
      <w:rFonts w:ascii="Aeonik Pro" w:eastAsia="Times New Roman" w:hAnsi="Aeonik Pro"/>
      <w:sz w:val="28"/>
      <w:szCs w:val="28"/>
      <w:lang w:eastAsia="en-GB"/>
    </w:rPr>
  </w:style>
  <w:style w:type="paragraph" w:styleId="Heading1">
    <w:name w:val="heading 1"/>
    <w:basedOn w:val="Normal"/>
    <w:next w:val="Normal"/>
    <w:link w:val="Heading1Char"/>
    <w:uiPriority w:val="9"/>
    <w:qFormat/>
    <w:rsid w:val="008A1D55"/>
    <w:pPr>
      <w:keepNext/>
      <w:keepLines/>
      <w:spacing w:before="360" w:after="80" w:line="279" w:lineRule="auto"/>
      <w:outlineLvl w:val="0"/>
    </w:pPr>
    <w:rPr>
      <w:rFonts w:asciiTheme="majorHAnsi" w:eastAsiaTheme="majorEastAsia" w:hAnsiTheme="majorHAnsi" w:cstheme="majorBidi"/>
      <w:color w:val="2E74B5" w:themeColor="accent1" w:themeShade="BF"/>
      <w:sz w:val="40"/>
      <w:szCs w:val="40"/>
      <w:lang w:eastAsia="ja-JP"/>
    </w:rPr>
  </w:style>
  <w:style w:type="paragraph" w:styleId="Heading2">
    <w:name w:val="heading 2"/>
    <w:basedOn w:val="Normal"/>
    <w:next w:val="Normal"/>
    <w:link w:val="Heading2Char"/>
    <w:uiPriority w:val="9"/>
    <w:unhideWhenUsed/>
    <w:qFormat/>
    <w:rsid w:val="008A1D55"/>
    <w:pPr>
      <w:keepNext/>
      <w:keepLines/>
      <w:spacing w:before="160" w:after="80" w:line="279" w:lineRule="auto"/>
      <w:outlineLvl w:val="1"/>
    </w:pPr>
    <w:rPr>
      <w:rFonts w:asciiTheme="majorHAnsi" w:eastAsiaTheme="majorEastAsia" w:hAnsiTheme="majorHAnsi" w:cstheme="majorBidi"/>
      <w:color w:val="2E74B5" w:themeColor="accent1" w:themeShade="BF"/>
      <w:sz w:val="32"/>
      <w:szCs w:val="32"/>
      <w:lang w:eastAsia="ja-JP"/>
    </w:rPr>
  </w:style>
  <w:style w:type="paragraph" w:styleId="Heading3">
    <w:name w:val="heading 3"/>
    <w:basedOn w:val="Normal"/>
    <w:next w:val="Normal"/>
    <w:link w:val="Heading3Char"/>
    <w:uiPriority w:val="9"/>
    <w:unhideWhenUsed/>
    <w:qFormat/>
    <w:rsid w:val="008A1D55"/>
    <w:pPr>
      <w:keepNext/>
      <w:keepLines/>
      <w:spacing w:before="160" w:after="80" w:line="279" w:lineRule="auto"/>
      <w:outlineLvl w:val="2"/>
    </w:pPr>
    <w:rPr>
      <w:rFonts w:asciiTheme="minorHAnsi" w:eastAsiaTheme="majorEastAsia" w:hAnsiTheme="minorHAnsi" w:cstheme="majorBidi"/>
      <w:color w:val="2E74B5" w:themeColor="accent1" w:themeShade="BF"/>
      <w:lang w:eastAsia="ja-JP"/>
    </w:rPr>
  </w:style>
  <w:style w:type="paragraph" w:styleId="Heading4">
    <w:name w:val="heading 4"/>
    <w:basedOn w:val="Normal"/>
    <w:next w:val="Normal"/>
    <w:link w:val="Heading4Char"/>
    <w:uiPriority w:val="9"/>
    <w:unhideWhenUsed/>
    <w:qFormat/>
    <w:rsid w:val="008A1D55"/>
    <w:pPr>
      <w:keepNext/>
      <w:keepLines/>
      <w:spacing w:before="80" w:after="40" w:line="279" w:lineRule="auto"/>
      <w:outlineLvl w:val="3"/>
    </w:pPr>
    <w:rPr>
      <w:rFonts w:asciiTheme="minorHAnsi" w:eastAsiaTheme="majorEastAsia" w:hAnsiTheme="minorHAnsi" w:cstheme="majorBidi"/>
      <w:i/>
      <w:iCs/>
      <w:color w:val="2E74B5" w:themeColor="accent1" w:themeShade="BF"/>
      <w:sz w:val="24"/>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E94"/>
    <w:pPr>
      <w:tabs>
        <w:tab w:val="center" w:pos="4844"/>
        <w:tab w:val="right" w:pos="9689"/>
      </w:tabs>
    </w:pPr>
    <w:rPr>
      <w:lang w:eastAsia="en-US"/>
    </w:rPr>
  </w:style>
  <w:style w:type="character" w:customStyle="1" w:styleId="HeaderChar">
    <w:name w:val="Header Char"/>
    <w:basedOn w:val="DefaultParagraphFont"/>
    <w:link w:val="Header"/>
    <w:uiPriority w:val="99"/>
    <w:rsid w:val="00C74E94"/>
  </w:style>
  <w:style w:type="paragraph" w:styleId="Footer">
    <w:name w:val="footer"/>
    <w:basedOn w:val="Normal"/>
    <w:link w:val="FooterChar"/>
    <w:uiPriority w:val="99"/>
    <w:unhideWhenUsed/>
    <w:rsid w:val="00C74E94"/>
    <w:pPr>
      <w:tabs>
        <w:tab w:val="center" w:pos="4844"/>
        <w:tab w:val="right" w:pos="9689"/>
      </w:tabs>
    </w:pPr>
    <w:rPr>
      <w:lang w:eastAsia="en-US"/>
    </w:rPr>
  </w:style>
  <w:style w:type="character" w:customStyle="1" w:styleId="FooterChar">
    <w:name w:val="Footer Char"/>
    <w:basedOn w:val="DefaultParagraphFont"/>
    <w:link w:val="Footer"/>
    <w:uiPriority w:val="99"/>
    <w:rsid w:val="00C74E94"/>
  </w:style>
  <w:style w:type="character" w:styleId="Hyperlink">
    <w:name w:val="Hyperlink"/>
    <w:basedOn w:val="DefaultParagraphFont"/>
    <w:uiPriority w:val="99"/>
    <w:rsid w:val="00C74E94"/>
    <w:rPr>
      <w:color w:val="0000FF"/>
      <w:u w:val="single"/>
    </w:rPr>
  </w:style>
  <w:style w:type="paragraph" w:styleId="BalloonText">
    <w:name w:val="Balloon Text"/>
    <w:basedOn w:val="Normal"/>
    <w:link w:val="BalloonTextChar"/>
    <w:uiPriority w:val="99"/>
    <w:semiHidden/>
    <w:unhideWhenUsed/>
    <w:rsid w:val="00C74E94"/>
    <w:rPr>
      <w:rFonts w:ascii="Tahoma" w:hAnsi="Tahoma" w:cs="Tahoma"/>
      <w:sz w:val="16"/>
      <w:szCs w:val="16"/>
    </w:rPr>
  </w:style>
  <w:style w:type="character" w:customStyle="1" w:styleId="BalloonTextChar">
    <w:name w:val="Balloon Text Char"/>
    <w:basedOn w:val="DefaultParagraphFont"/>
    <w:link w:val="BalloonText"/>
    <w:uiPriority w:val="99"/>
    <w:semiHidden/>
    <w:rsid w:val="00C74E94"/>
    <w:rPr>
      <w:rFonts w:ascii="Tahoma" w:hAnsi="Tahoma" w:cs="Tahoma"/>
      <w:sz w:val="16"/>
      <w:szCs w:val="16"/>
    </w:rPr>
  </w:style>
  <w:style w:type="table" w:styleId="TableGridLight">
    <w:name w:val="Grid Table Light"/>
    <w:basedOn w:val="TableNormal"/>
    <w:uiPriority w:val="40"/>
    <w:rsid w:val="00E45A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4410B"/>
    <w:pPr>
      <w:ind w:left="720"/>
      <w:contextualSpacing/>
    </w:pPr>
    <w:rPr>
      <w:rFonts w:eastAsiaTheme="minorHAnsi"/>
      <w:lang w:eastAsia="en-US"/>
    </w:rPr>
  </w:style>
  <w:style w:type="character" w:styleId="CommentReference">
    <w:name w:val="annotation reference"/>
    <w:basedOn w:val="DefaultParagraphFont"/>
    <w:uiPriority w:val="99"/>
    <w:semiHidden/>
    <w:unhideWhenUsed/>
    <w:rsid w:val="00457A41"/>
    <w:rPr>
      <w:sz w:val="18"/>
      <w:szCs w:val="18"/>
    </w:rPr>
  </w:style>
  <w:style w:type="paragraph" w:styleId="CommentText">
    <w:name w:val="annotation text"/>
    <w:basedOn w:val="Normal"/>
    <w:link w:val="CommentTextChar"/>
    <w:uiPriority w:val="99"/>
    <w:semiHidden/>
    <w:unhideWhenUsed/>
    <w:rsid w:val="00457A41"/>
    <w:rPr>
      <w:lang w:eastAsia="en-US"/>
    </w:rPr>
  </w:style>
  <w:style w:type="character" w:customStyle="1" w:styleId="CommentTextChar">
    <w:name w:val="Comment Text Char"/>
    <w:basedOn w:val="DefaultParagraphFont"/>
    <w:link w:val="CommentText"/>
    <w:uiPriority w:val="99"/>
    <w:semiHidden/>
    <w:rsid w:val="00457A41"/>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457A41"/>
    <w:rPr>
      <w:b/>
      <w:bCs/>
      <w:sz w:val="20"/>
      <w:szCs w:val="20"/>
    </w:rPr>
  </w:style>
  <w:style w:type="character" w:customStyle="1" w:styleId="CommentSubjectChar">
    <w:name w:val="Comment Subject Char"/>
    <w:basedOn w:val="CommentTextChar"/>
    <w:link w:val="CommentSubject"/>
    <w:uiPriority w:val="99"/>
    <w:semiHidden/>
    <w:rsid w:val="00457A41"/>
    <w:rPr>
      <w:rFonts w:ascii="Times New Roman" w:eastAsia="Times New Roman" w:hAnsi="Times New Roman"/>
      <w:b/>
      <w:bCs/>
      <w:sz w:val="24"/>
      <w:szCs w:val="24"/>
    </w:rPr>
  </w:style>
  <w:style w:type="paragraph" w:styleId="NormalWeb">
    <w:name w:val="Normal (Web)"/>
    <w:basedOn w:val="Normal"/>
    <w:uiPriority w:val="99"/>
    <w:unhideWhenUsed/>
    <w:rsid w:val="00EB5A57"/>
    <w:pPr>
      <w:spacing w:before="100" w:beforeAutospacing="1" w:after="100" w:afterAutospacing="1"/>
    </w:pPr>
    <w:rPr>
      <w:lang w:eastAsia="en-US"/>
    </w:rPr>
  </w:style>
  <w:style w:type="paragraph" w:styleId="Revision">
    <w:name w:val="Revision"/>
    <w:hidden/>
    <w:uiPriority w:val="71"/>
    <w:rsid w:val="006404E0"/>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351044"/>
    <w:rPr>
      <w:color w:val="954F72" w:themeColor="followedHyperlink"/>
      <w:u w:val="single"/>
    </w:rPr>
  </w:style>
  <w:style w:type="character" w:customStyle="1" w:styleId="apple-tab-span">
    <w:name w:val="apple-tab-span"/>
    <w:basedOn w:val="DefaultParagraphFont"/>
    <w:rsid w:val="009A04C7"/>
  </w:style>
  <w:style w:type="character" w:styleId="UnresolvedMention">
    <w:name w:val="Unresolved Mention"/>
    <w:basedOn w:val="DefaultParagraphFont"/>
    <w:uiPriority w:val="99"/>
    <w:rsid w:val="00BF6814"/>
    <w:rPr>
      <w:color w:val="605E5C"/>
      <w:shd w:val="clear" w:color="auto" w:fill="E1DFDD"/>
    </w:rPr>
  </w:style>
  <w:style w:type="table" w:styleId="TableGrid">
    <w:name w:val="Table Grid"/>
    <w:basedOn w:val="TableNormal"/>
    <w:uiPriority w:val="59"/>
    <w:rsid w:val="00511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A1D55"/>
    <w:rPr>
      <w:rFonts w:asciiTheme="majorHAnsi" w:eastAsiaTheme="majorEastAsia" w:hAnsiTheme="majorHAnsi" w:cstheme="majorBidi"/>
      <w:color w:val="2E74B5" w:themeColor="accent1" w:themeShade="BF"/>
      <w:sz w:val="40"/>
      <w:szCs w:val="40"/>
      <w:lang w:eastAsia="ja-JP"/>
    </w:rPr>
  </w:style>
  <w:style w:type="character" w:customStyle="1" w:styleId="Heading2Char">
    <w:name w:val="Heading 2 Char"/>
    <w:basedOn w:val="DefaultParagraphFont"/>
    <w:link w:val="Heading2"/>
    <w:uiPriority w:val="9"/>
    <w:rsid w:val="008A1D55"/>
    <w:rPr>
      <w:rFonts w:asciiTheme="majorHAnsi" w:eastAsiaTheme="majorEastAsia" w:hAnsiTheme="majorHAnsi" w:cstheme="majorBidi"/>
      <w:color w:val="2E74B5" w:themeColor="accent1" w:themeShade="BF"/>
      <w:sz w:val="32"/>
      <w:szCs w:val="32"/>
      <w:lang w:eastAsia="ja-JP"/>
    </w:rPr>
  </w:style>
  <w:style w:type="character" w:customStyle="1" w:styleId="Heading3Char">
    <w:name w:val="Heading 3 Char"/>
    <w:basedOn w:val="DefaultParagraphFont"/>
    <w:link w:val="Heading3"/>
    <w:uiPriority w:val="9"/>
    <w:rsid w:val="008A1D55"/>
    <w:rPr>
      <w:rFonts w:asciiTheme="minorHAnsi" w:eastAsiaTheme="majorEastAsia" w:hAnsiTheme="minorHAnsi" w:cstheme="majorBidi"/>
      <w:color w:val="2E74B5" w:themeColor="accent1" w:themeShade="BF"/>
      <w:sz w:val="28"/>
      <w:szCs w:val="28"/>
      <w:lang w:eastAsia="ja-JP"/>
    </w:rPr>
  </w:style>
  <w:style w:type="character" w:customStyle="1" w:styleId="Heading4Char">
    <w:name w:val="Heading 4 Char"/>
    <w:basedOn w:val="DefaultParagraphFont"/>
    <w:link w:val="Heading4"/>
    <w:uiPriority w:val="9"/>
    <w:rsid w:val="008A1D55"/>
    <w:rPr>
      <w:rFonts w:asciiTheme="minorHAnsi" w:eastAsiaTheme="majorEastAsia" w:hAnsiTheme="minorHAnsi" w:cstheme="majorBidi"/>
      <w:i/>
      <w:iCs/>
      <w:color w:val="2E74B5" w:themeColor="accent1" w:themeShade="BF"/>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6831">
      <w:bodyDiv w:val="1"/>
      <w:marLeft w:val="0"/>
      <w:marRight w:val="0"/>
      <w:marTop w:val="0"/>
      <w:marBottom w:val="0"/>
      <w:divBdr>
        <w:top w:val="none" w:sz="0" w:space="0" w:color="auto"/>
        <w:left w:val="none" w:sz="0" w:space="0" w:color="auto"/>
        <w:bottom w:val="none" w:sz="0" w:space="0" w:color="auto"/>
        <w:right w:val="none" w:sz="0" w:space="0" w:color="auto"/>
      </w:divBdr>
    </w:div>
    <w:div w:id="114955176">
      <w:bodyDiv w:val="1"/>
      <w:marLeft w:val="0"/>
      <w:marRight w:val="0"/>
      <w:marTop w:val="0"/>
      <w:marBottom w:val="0"/>
      <w:divBdr>
        <w:top w:val="none" w:sz="0" w:space="0" w:color="auto"/>
        <w:left w:val="none" w:sz="0" w:space="0" w:color="auto"/>
        <w:bottom w:val="none" w:sz="0" w:space="0" w:color="auto"/>
        <w:right w:val="none" w:sz="0" w:space="0" w:color="auto"/>
      </w:divBdr>
    </w:div>
    <w:div w:id="155851853">
      <w:bodyDiv w:val="1"/>
      <w:marLeft w:val="0"/>
      <w:marRight w:val="0"/>
      <w:marTop w:val="0"/>
      <w:marBottom w:val="0"/>
      <w:divBdr>
        <w:top w:val="none" w:sz="0" w:space="0" w:color="auto"/>
        <w:left w:val="none" w:sz="0" w:space="0" w:color="auto"/>
        <w:bottom w:val="none" w:sz="0" w:space="0" w:color="auto"/>
        <w:right w:val="none" w:sz="0" w:space="0" w:color="auto"/>
      </w:divBdr>
    </w:div>
    <w:div w:id="289752930">
      <w:bodyDiv w:val="1"/>
      <w:marLeft w:val="0"/>
      <w:marRight w:val="0"/>
      <w:marTop w:val="0"/>
      <w:marBottom w:val="0"/>
      <w:divBdr>
        <w:top w:val="none" w:sz="0" w:space="0" w:color="auto"/>
        <w:left w:val="none" w:sz="0" w:space="0" w:color="auto"/>
        <w:bottom w:val="none" w:sz="0" w:space="0" w:color="auto"/>
        <w:right w:val="none" w:sz="0" w:space="0" w:color="auto"/>
      </w:divBdr>
      <w:divsChild>
        <w:div w:id="1641959887">
          <w:marLeft w:val="0"/>
          <w:marRight w:val="0"/>
          <w:marTop w:val="0"/>
          <w:marBottom w:val="0"/>
          <w:divBdr>
            <w:top w:val="none" w:sz="0" w:space="0" w:color="auto"/>
            <w:left w:val="none" w:sz="0" w:space="0" w:color="auto"/>
            <w:bottom w:val="none" w:sz="0" w:space="0" w:color="auto"/>
            <w:right w:val="none" w:sz="0" w:space="0" w:color="auto"/>
          </w:divBdr>
          <w:divsChild>
            <w:div w:id="1132405341">
              <w:marLeft w:val="0"/>
              <w:marRight w:val="0"/>
              <w:marTop w:val="0"/>
              <w:marBottom w:val="0"/>
              <w:divBdr>
                <w:top w:val="none" w:sz="0" w:space="0" w:color="auto"/>
                <w:left w:val="none" w:sz="0" w:space="0" w:color="auto"/>
                <w:bottom w:val="none" w:sz="0" w:space="0" w:color="auto"/>
                <w:right w:val="none" w:sz="0" w:space="0" w:color="auto"/>
              </w:divBdr>
              <w:divsChild>
                <w:div w:id="8139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654042">
      <w:bodyDiv w:val="1"/>
      <w:marLeft w:val="0"/>
      <w:marRight w:val="0"/>
      <w:marTop w:val="0"/>
      <w:marBottom w:val="0"/>
      <w:divBdr>
        <w:top w:val="none" w:sz="0" w:space="0" w:color="auto"/>
        <w:left w:val="none" w:sz="0" w:space="0" w:color="auto"/>
        <w:bottom w:val="none" w:sz="0" w:space="0" w:color="auto"/>
        <w:right w:val="none" w:sz="0" w:space="0" w:color="auto"/>
      </w:divBdr>
    </w:div>
    <w:div w:id="344944082">
      <w:bodyDiv w:val="1"/>
      <w:marLeft w:val="0"/>
      <w:marRight w:val="0"/>
      <w:marTop w:val="0"/>
      <w:marBottom w:val="0"/>
      <w:divBdr>
        <w:top w:val="none" w:sz="0" w:space="0" w:color="auto"/>
        <w:left w:val="none" w:sz="0" w:space="0" w:color="auto"/>
        <w:bottom w:val="none" w:sz="0" w:space="0" w:color="auto"/>
        <w:right w:val="none" w:sz="0" w:space="0" w:color="auto"/>
      </w:divBdr>
    </w:div>
    <w:div w:id="417990739">
      <w:bodyDiv w:val="1"/>
      <w:marLeft w:val="0"/>
      <w:marRight w:val="0"/>
      <w:marTop w:val="0"/>
      <w:marBottom w:val="0"/>
      <w:divBdr>
        <w:top w:val="none" w:sz="0" w:space="0" w:color="auto"/>
        <w:left w:val="none" w:sz="0" w:space="0" w:color="auto"/>
        <w:bottom w:val="none" w:sz="0" w:space="0" w:color="auto"/>
        <w:right w:val="none" w:sz="0" w:space="0" w:color="auto"/>
      </w:divBdr>
    </w:div>
    <w:div w:id="505556162">
      <w:bodyDiv w:val="1"/>
      <w:marLeft w:val="0"/>
      <w:marRight w:val="0"/>
      <w:marTop w:val="0"/>
      <w:marBottom w:val="0"/>
      <w:divBdr>
        <w:top w:val="none" w:sz="0" w:space="0" w:color="auto"/>
        <w:left w:val="none" w:sz="0" w:space="0" w:color="auto"/>
        <w:bottom w:val="none" w:sz="0" w:space="0" w:color="auto"/>
        <w:right w:val="none" w:sz="0" w:space="0" w:color="auto"/>
      </w:divBdr>
    </w:div>
    <w:div w:id="540628526">
      <w:bodyDiv w:val="1"/>
      <w:marLeft w:val="0"/>
      <w:marRight w:val="0"/>
      <w:marTop w:val="0"/>
      <w:marBottom w:val="0"/>
      <w:divBdr>
        <w:top w:val="none" w:sz="0" w:space="0" w:color="auto"/>
        <w:left w:val="none" w:sz="0" w:space="0" w:color="auto"/>
        <w:bottom w:val="none" w:sz="0" w:space="0" w:color="auto"/>
        <w:right w:val="none" w:sz="0" w:space="0" w:color="auto"/>
      </w:divBdr>
    </w:div>
    <w:div w:id="565143209">
      <w:bodyDiv w:val="1"/>
      <w:marLeft w:val="0"/>
      <w:marRight w:val="0"/>
      <w:marTop w:val="0"/>
      <w:marBottom w:val="0"/>
      <w:divBdr>
        <w:top w:val="none" w:sz="0" w:space="0" w:color="auto"/>
        <w:left w:val="none" w:sz="0" w:space="0" w:color="auto"/>
        <w:bottom w:val="none" w:sz="0" w:space="0" w:color="auto"/>
        <w:right w:val="none" w:sz="0" w:space="0" w:color="auto"/>
      </w:divBdr>
    </w:div>
    <w:div w:id="642200890">
      <w:bodyDiv w:val="1"/>
      <w:marLeft w:val="0"/>
      <w:marRight w:val="0"/>
      <w:marTop w:val="0"/>
      <w:marBottom w:val="0"/>
      <w:divBdr>
        <w:top w:val="none" w:sz="0" w:space="0" w:color="auto"/>
        <w:left w:val="none" w:sz="0" w:space="0" w:color="auto"/>
        <w:bottom w:val="none" w:sz="0" w:space="0" w:color="auto"/>
        <w:right w:val="none" w:sz="0" w:space="0" w:color="auto"/>
      </w:divBdr>
    </w:div>
    <w:div w:id="673846539">
      <w:bodyDiv w:val="1"/>
      <w:marLeft w:val="0"/>
      <w:marRight w:val="0"/>
      <w:marTop w:val="0"/>
      <w:marBottom w:val="0"/>
      <w:divBdr>
        <w:top w:val="none" w:sz="0" w:space="0" w:color="auto"/>
        <w:left w:val="none" w:sz="0" w:space="0" w:color="auto"/>
        <w:bottom w:val="none" w:sz="0" w:space="0" w:color="auto"/>
        <w:right w:val="none" w:sz="0" w:space="0" w:color="auto"/>
      </w:divBdr>
    </w:div>
    <w:div w:id="791557934">
      <w:bodyDiv w:val="1"/>
      <w:marLeft w:val="0"/>
      <w:marRight w:val="0"/>
      <w:marTop w:val="0"/>
      <w:marBottom w:val="0"/>
      <w:divBdr>
        <w:top w:val="none" w:sz="0" w:space="0" w:color="auto"/>
        <w:left w:val="none" w:sz="0" w:space="0" w:color="auto"/>
        <w:bottom w:val="none" w:sz="0" w:space="0" w:color="auto"/>
        <w:right w:val="none" w:sz="0" w:space="0" w:color="auto"/>
      </w:divBdr>
    </w:div>
    <w:div w:id="813761217">
      <w:bodyDiv w:val="1"/>
      <w:marLeft w:val="0"/>
      <w:marRight w:val="0"/>
      <w:marTop w:val="0"/>
      <w:marBottom w:val="0"/>
      <w:divBdr>
        <w:top w:val="none" w:sz="0" w:space="0" w:color="auto"/>
        <w:left w:val="none" w:sz="0" w:space="0" w:color="auto"/>
        <w:bottom w:val="none" w:sz="0" w:space="0" w:color="auto"/>
        <w:right w:val="none" w:sz="0" w:space="0" w:color="auto"/>
      </w:divBdr>
    </w:div>
    <w:div w:id="910043517">
      <w:bodyDiv w:val="1"/>
      <w:marLeft w:val="0"/>
      <w:marRight w:val="0"/>
      <w:marTop w:val="0"/>
      <w:marBottom w:val="0"/>
      <w:divBdr>
        <w:top w:val="none" w:sz="0" w:space="0" w:color="auto"/>
        <w:left w:val="none" w:sz="0" w:space="0" w:color="auto"/>
        <w:bottom w:val="none" w:sz="0" w:space="0" w:color="auto"/>
        <w:right w:val="none" w:sz="0" w:space="0" w:color="auto"/>
      </w:divBdr>
    </w:div>
    <w:div w:id="963467762">
      <w:bodyDiv w:val="1"/>
      <w:marLeft w:val="0"/>
      <w:marRight w:val="0"/>
      <w:marTop w:val="0"/>
      <w:marBottom w:val="0"/>
      <w:divBdr>
        <w:top w:val="none" w:sz="0" w:space="0" w:color="auto"/>
        <w:left w:val="none" w:sz="0" w:space="0" w:color="auto"/>
        <w:bottom w:val="none" w:sz="0" w:space="0" w:color="auto"/>
        <w:right w:val="none" w:sz="0" w:space="0" w:color="auto"/>
      </w:divBdr>
    </w:div>
    <w:div w:id="964041766">
      <w:bodyDiv w:val="1"/>
      <w:marLeft w:val="0"/>
      <w:marRight w:val="0"/>
      <w:marTop w:val="0"/>
      <w:marBottom w:val="0"/>
      <w:divBdr>
        <w:top w:val="none" w:sz="0" w:space="0" w:color="auto"/>
        <w:left w:val="none" w:sz="0" w:space="0" w:color="auto"/>
        <w:bottom w:val="none" w:sz="0" w:space="0" w:color="auto"/>
        <w:right w:val="none" w:sz="0" w:space="0" w:color="auto"/>
      </w:divBdr>
    </w:div>
    <w:div w:id="996036660">
      <w:bodyDiv w:val="1"/>
      <w:marLeft w:val="0"/>
      <w:marRight w:val="0"/>
      <w:marTop w:val="0"/>
      <w:marBottom w:val="0"/>
      <w:divBdr>
        <w:top w:val="none" w:sz="0" w:space="0" w:color="auto"/>
        <w:left w:val="none" w:sz="0" w:space="0" w:color="auto"/>
        <w:bottom w:val="none" w:sz="0" w:space="0" w:color="auto"/>
        <w:right w:val="none" w:sz="0" w:space="0" w:color="auto"/>
      </w:divBdr>
    </w:div>
    <w:div w:id="1069614535">
      <w:bodyDiv w:val="1"/>
      <w:marLeft w:val="0"/>
      <w:marRight w:val="0"/>
      <w:marTop w:val="0"/>
      <w:marBottom w:val="0"/>
      <w:divBdr>
        <w:top w:val="none" w:sz="0" w:space="0" w:color="auto"/>
        <w:left w:val="none" w:sz="0" w:space="0" w:color="auto"/>
        <w:bottom w:val="none" w:sz="0" w:space="0" w:color="auto"/>
        <w:right w:val="none" w:sz="0" w:space="0" w:color="auto"/>
      </w:divBdr>
    </w:div>
    <w:div w:id="1132594360">
      <w:bodyDiv w:val="1"/>
      <w:marLeft w:val="0"/>
      <w:marRight w:val="0"/>
      <w:marTop w:val="0"/>
      <w:marBottom w:val="0"/>
      <w:divBdr>
        <w:top w:val="none" w:sz="0" w:space="0" w:color="auto"/>
        <w:left w:val="none" w:sz="0" w:space="0" w:color="auto"/>
        <w:bottom w:val="none" w:sz="0" w:space="0" w:color="auto"/>
        <w:right w:val="none" w:sz="0" w:space="0" w:color="auto"/>
      </w:divBdr>
    </w:div>
    <w:div w:id="1212421381">
      <w:bodyDiv w:val="1"/>
      <w:marLeft w:val="0"/>
      <w:marRight w:val="0"/>
      <w:marTop w:val="0"/>
      <w:marBottom w:val="0"/>
      <w:divBdr>
        <w:top w:val="none" w:sz="0" w:space="0" w:color="auto"/>
        <w:left w:val="none" w:sz="0" w:space="0" w:color="auto"/>
        <w:bottom w:val="none" w:sz="0" w:space="0" w:color="auto"/>
        <w:right w:val="none" w:sz="0" w:space="0" w:color="auto"/>
      </w:divBdr>
    </w:div>
    <w:div w:id="1263151704">
      <w:bodyDiv w:val="1"/>
      <w:marLeft w:val="0"/>
      <w:marRight w:val="0"/>
      <w:marTop w:val="0"/>
      <w:marBottom w:val="0"/>
      <w:divBdr>
        <w:top w:val="none" w:sz="0" w:space="0" w:color="auto"/>
        <w:left w:val="none" w:sz="0" w:space="0" w:color="auto"/>
        <w:bottom w:val="none" w:sz="0" w:space="0" w:color="auto"/>
        <w:right w:val="none" w:sz="0" w:space="0" w:color="auto"/>
      </w:divBdr>
    </w:div>
    <w:div w:id="1353994701">
      <w:bodyDiv w:val="1"/>
      <w:marLeft w:val="0"/>
      <w:marRight w:val="0"/>
      <w:marTop w:val="0"/>
      <w:marBottom w:val="0"/>
      <w:divBdr>
        <w:top w:val="none" w:sz="0" w:space="0" w:color="auto"/>
        <w:left w:val="none" w:sz="0" w:space="0" w:color="auto"/>
        <w:bottom w:val="none" w:sz="0" w:space="0" w:color="auto"/>
        <w:right w:val="none" w:sz="0" w:space="0" w:color="auto"/>
      </w:divBdr>
    </w:div>
    <w:div w:id="1403091873">
      <w:bodyDiv w:val="1"/>
      <w:marLeft w:val="0"/>
      <w:marRight w:val="0"/>
      <w:marTop w:val="0"/>
      <w:marBottom w:val="0"/>
      <w:divBdr>
        <w:top w:val="none" w:sz="0" w:space="0" w:color="auto"/>
        <w:left w:val="none" w:sz="0" w:space="0" w:color="auto"/>
        <w:bottom w:val="none" w:sz="0" w:space="0" w:color="auto"/>
        <w:right w:val="none" w:sz="0" w:space="0" w:color="auto"/>
      </w:divBdr>
    </w:div>
    <w:div w:id="1440299038">
      <w:bodyDiv w:val="1"/>
      <w:marLeft w:val="0"/>
      <w:marRight w:val="0"/>
      <w:marTop w:val="0"/>
      <w:marBottom w:val="0"/>
      <w:divBdr>
        <w:top w:val="none" w:sz="0" w:space="0" w:color="auto"/>
        <w:left w:val="none" w:sz="0" w:space="0" w:color="auto"/>
        <w:bottom w:val="none" w:sz="0" w:space="0" w:color="auto"/>
        <w:right w:val="none" w:sz="0" w:space="0" w:color="auto"/>
      </w:divBdr>
      <w:divsChild>
        <w:div w:id="930627497">
          <w:marLeft w:val="0"/>
          <w:marRight w:val="0"/>
          <w:marTop w:val="0"/>
          <w:marBottom w:val="0"/>
          <w:divBdr>
            <w:top w:val="none" w:sz="0" w:space="0" w:color="auto"/>
            <w:left w:val="none" w:sz="0" w:space="0" w:color="auto"/>
            <w:bottom w:val="none" w:sz="0" w:space="0" w:color="auto"/>
            <w:right w:val="none" w:sz="0" w:space="0" w:color="auto"/>
          </w:divBdr>
        </w:div>
      </w:divsChild>
    </w:div>
    <w:div w:id="1508057384">
      <w:bodyDiv w:val="1"/>
      <w:marLeft w:val="0"/>
      <w:marRight w:val="0"/>
      <w:marTop w:val="0"/>
      <w:marBottom w:val="0"/>
      <w:divBdr>
        <w:top w:val="none" w:sz="0" w:space="0" w:color="auto"/>
        <w:left w:val="none" w:sz="0" w:space="0" w:color="auto"/>
        <w:bottom w:val="none" w:sz="0" w:space="0" w:color="auto"/>
        <w:right w:val="none" w:sz="0" w:space="0" w:color="auto"/>
      </w:divBdr>
    </w:div>
    <w:div w:id="1523591937">
      <w:bodyDiv w:val="1"/>
      <w:marLeft w:val="0"/>
      <w:marRight w:val="0"/>
      <w:marTop w:val="0"/>
      <w:marBottom w:val="0"/>
      <w:divBdr>
        <w:top w:val="none" w:sz="0" w:space="0" w:color="auto"/>
        <w:left w:val="none" w:sz="0" w:space="0" w:color="auto"/>
        <w:bottom w:val="none" w:sz="0" w:space="0" w:color="auto"/>
        <w:right w:val="none" w:sz="0" w:space="0" w:color="auto"/>
      </w:divBdr>
    </w:div>
    <w:div w:id="1559628619">
      <w:bodyDiv w:val="1"/>
      <w:marLeft w:val="0"/>
      <w:marRight w:val="0"/>
      <w:marTop w:val="0"/>
      <w:marBottom w:val="0"/>
      <w:divBdr>
        <w:top w:val="none" w:sz="0" w:space="0" w:color="auto"/>
        <w:left w:val="none" w:sz="0" w:space="0" w:color="auto"/>
        <w:bottom w:val="none" w:sz="0" w:space="0" w:color="auto"/>
        <w:right w:val="none" w:sz="0" w:space="0" w:color="auto"/>
      </w:divBdr>
    </w:div>
    <w:div w:id="1673994397">
      <w:bodyDiv w:val="1"/>
      <w:marLeft w:val="0"/>
      <w:marRight w:val="0"/>
      <w:marTop w:val="0"/>
      <w:marBottom w:val="0"/>
      <w:divBdr>
        <w:top w:val="none" w:sz="0" w:space="0" w:color="auto"/>
        <w:left w:val="none" w:sz="0" w:space="0" w:color="auto"/>
        <w:bottom w:val="none" w:sz="0" w:space="0" w:color="auto"/>
        <w:right w:val="none" w:sz="0" w:space="0" w:color="auto"/>
      </w:divBdr>
    </w:div>
    <w:div w:id="1700010529">
      <w:bodyDiv w:val="1"/>
      <w:marLeft w:val="0"/>
      <w:marRight w:val="0"/>
      <w:marTop w:val="0"/>
      <w:marBottom w:val="0"/>
      <w:divBdr>
        <w:top w:val="none" w:sz="0" w:space="0" w:color="auto"/>
        <w:left w:val="none" w:sz="0" w:space="0" w:color="auto"/>
        <w:bottom w:val="none" w:sz="0" w:space="0" w:color="auto"/>
        <w:right w:val="none" w:sz="0" w:space="0" w:color="auto"/>
      </w:divBdr>
    </w:div>
    <w:div w:id="1737241634">
      <w:bodyDiv w:val="1"/>
      <w:marLeft w:val="0"/>
      <w:marRight w:val="0"/>
      <w:marTop w:val="0"/>
      <w:marBottom w:val="0"/>
      <w:divBdr>
        <w:top w:val="none" w:sz="0" w:space="0" w:color="auto"/>
        <w:left w:val="none" w:sz="0" w:space="0" w:color="auto"/>
        <w:bottom w:val="none" w:sz="0" w:space="0" w:color="auto"/>
        <w:right w:val="none" w:sz="0" w:space="0" w:color="auto"/>
      </w:divBdr>
    </w:div>
    <w:div w:id="1880512441">
      <w:bodyDiv w:val="1"/>
      <w:marLeft w:val="0"/>
      <w:marRight w:val="0"/>
      <w:marTop w:val="0"/>
      <w:marBottom w:val="0"/>
      <w:divBdr>
        <w:top w:val="none" w:sz="0" w:space="0" w:color="auto"/>
        <w:left w:val="none" w:sz="0" w:space="0" w:color="auto"/>
        <w:bottom w:val="none" w:sz="0" w:space="0" w:color="auto"/>
        <w:right w:val="none" w:sz="0" w:space="0" w:color="auto"/>
      </w:divBdr>
    </w:div>
    <w:div w:id="2029091068">
      <w:bodyDiv w:val="1"/>
      <w:marLeft w:val="0"/>
      <w:marRight w:val="0"/>
      <w:marTop w:val="0"/>
      <w:marBottom w:val="0"/>
      <w:divBdr>
        <w:top w:val="none" w:sz="0" w:space="0" w:color="auto"/>
        <w:left w:val="none" w:sz="0" w:space="0" w:color="auto"/>
        <w:bottom w:val="none" w:sz="0" w:space="0" w:color="auto"/>
        <w:right w:val="none" w:sz="0" w:space="0" w:color="auto"/>
      </w:divBdr>
    </w:div>
    <w:div w:id="2058971772">
      <w:bodyDiv w:val="1"/>
      <w:marLeft w:val="0"/>
      <w:marRight w:val="0"/>
      <w:marTop w:val="0"/>
      <w:marBottom w:val="0"/>
      <w:divBdr>
        <w:top w:val="none" w:sz="0" w:space="0" w:color="auto"/>
        <w:left w:val="none" w:sz="0" w:space="0" w:color="auto"/>
        <w:bottom w:val="none" w:sz="0" w:space="0" w:color="auto"/>
        <w:right w:val="none" w:sz="0" w:space="0" w:color="auto"/>
      </w:divBdr>
    </w:div>
    <w:div w:id="2090492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SO_3166-1" TargetMode="External"/><Relationship Id="rId21" Type="http://schemas.openxmlformats.org/officeDocument/2006/relationships/hyperlink" Target="https://usc-word-edit.officeapps.live.com/docs/guides/function-calling" TargetMode="External"/><Relationship Id="rId42" Type="http://schemas.openxmlformats.org/officeDocument/2006/relationships/hyperlink" Target="https://usc-word-edit.officeapps.live.com/docs/api-reference/containers/object" TargetMode="External"/><Relationship Id="rId47" Type="http://schemas.openxmlformats.org/officeDocument/2006/relationships/hyperlink" Target="https://usc-word-edit.officeapps.live.com/docs/api-reference/container-files/retrieveContainerFileContent" TargetMode="External"/><Relationship Id="rId63" Type="http://schemas.openxmlformats.org/officeDocument/2006/relationships/hyperlink" Target="https://pipedream.com/docs/connect/mcp/openai/" TargetMode="External"/><Relationship Id="rId68" Type="http://schemas.openxmlformats.org/officeDocument/2006/relationships/hyperlink" Target="https://github.com/twilio-labs/function-templates/tree/main/mcp-server" TargetMode="External"/><Relationship Id="rId84" Type="http://schemas.openxmlformats.org/officeDocument/2006/relationships/hyperlink" Target="https://mcp.deepwiki.com/mcp" TargetMode="External"/><Relationship Id="rId89" Type="http://schemas.openxmlformats.org/officeDocument/2006/relationships/hyperlink" Target="https://mcp.stripe.com" TargetMode="External"/><Relationship Id="rId16" Type="http://schemas.openxmlformats.org/officeDocument/2006/relationships/hyperlink" Target="https://mcp.deepwiki.com/mcp" TargetMode="External"/><Relationship Id="rId11" Type="http://schemas.openxmlformats.org/officeDocument/2006/relationships/hyperlink" Target="https://api.openai.com/v1/responses" TargetMode="External"/><Relationship Id="rId32" Type="http://schemas.openxmlformats.org/officeDocument/2006/relationships/hyperlink" Target="https://usc-word-edit.officeapps.live.com/docs/models/gpt-4o-search-preview" TargetMode="External"/><Relationship Id="rId37" Type="http://schemas.openxmlformats.org/officeDocument/2006/relationships/hyperlink" Target="https://usc-word-edit.officeapps.live.com/docs/guides/your-data" TargetMode="External"/><Relationship Id="rId53" Type="http://schemas.openxmlformats.org/officeDocument/2006/relationships/hyperlink" Target="https://deepwiki.com/" TargetMode="External"/><Relationship Id="rId58" Type="http://schemas.openxmlformats.org/officeDocument/2006/relationships/hyperlink" Target="https://usc-word-edit.officeapps.live.com/docs/guides/tools-remote-mcp" TargetMode="External"/><Relationship Id="rId74" Type="http://schemas.openxmlformats.org/officeDocument/2006/relationships/hyperlink" Target="https://mcp.deepwiki.com/mcp" TargetMode="External"/><Relationship Id="rId79" Type="http://schemas.openxmlformats.org/officeDocument/2006/relationships/hyperlink" Target="https://mcp.deepwiki.com/mcp" TargetMode="External"/><Relationship Id="rId5" Type="http://schemas.openxmlformats.org/officeDocument/2006/relationships/numbering" Target="numbering.xml"/><Relationship Id="rId90" Type="http://schemas.openxmlformats.org/officeDocument/2006/relationships/hyperlink" Target="https://mcp.stripe.com" TargetMode="External"/><Relationship Id="rId95" Type="http://schemas.openxmlformats.org/officeDocument/2006/relationships/footer" Target="footer2.xml"/><Relationship Id="rId22" Type="http://schemas.openxmlformats.org/officeDocument/2006/relationships/hyperlink" Target="https://usc-word-edit.officeapps.live.com/docs/api-reference/responses" TargetMode="External"/><Relationship Id="rId27" Type="http://schemas.openxmlformats.org/officeDocument/2006/relationships/hyperlink" Target="https://timeapi.io/documentation/iana-timezones" TargetMode="External"/><Relationship Id="rId43" Type="http://schemas.openxmlformats.org/officeDocument/2006/relationships/hyperlink" Target="https://usc-word-edit.officeapps.live.com/docs/api-reference/containers/createContainers" TargetMode="External"/><Relationship Id="rId48" Type="http://schemas.openxmlformats.org/officeDocument/2006/relationships/hyperlink" Target="https://usc-word-edit.officeapps.live.com/docs/guides/pdf-files" TargetMode="External"/><Relationship Id="rId64" Type="http://schemas.openxmlformats.org/officeDocument/2006/relationships/hyperlink" Target="https://plaid.com/docs/mcp/" TargetMode="External"/><Relationship Id="rId69" Type="http://schemas.openxmlformats.org/officeDocument/2006/relationships/hyperlink" Target="https://zapier.com/mcp" TargetMode="External"/><Relationship Id="rId80" Type="http://schemas.openxmlformats.org/officeDocument/2006/relationships/hyperlink" Target="https://mcp.deepwiki.com/mcp" TargetMode="External"/><Relationship Id="rId85" Type="http://schemas.openxmlformats.org/officeDocument/2006/relationships/hyperlink" Target="https://mcp.deepwiki.com/mcp" TargetMode="External"/><Relationship Id="rId3" Type="http://schemas.openxmlformats.org/officeDocument/2006/relationships/customXml" Target="../customXml/item3.xml"/><Relationship Id="rId12" Type="http://schemas.openxmlformats.org/officeDocument/2006/relationships/hyperlink" Target="https://api.openai.com/v1/responses" TargetMode="External"/><Relationship Id="rId17" Type="http://schemas.openxmlformats.org/officeDocument/2006/relationships/hyperlink" Target="https://usc-word-edit.officeapps.live.com/docs/api-reference/responses/create" TargetMode="External"/><Relationship Id="rId25" Type="http://schemas.openxmlformats.org/officeDocument/2006/relationships/hyperlink" Target="https://usc-word-edit.officeapps.live.com/docs/pricing" TargetMode="External"/><Relationship Id="rId33" Type="http://schemas.openxmlformats.org/officeDocument/2006/relationships/hyperlink" Target="https://usc-word-edit.officeapps.live.com/docs/models/gpt-4o-mini-search-preview" TargetMode="External"/><Relationship Id="rId38" Type="http://schemas.openxmlformats.org/officeDocument/2006/relationships/hyperlink" Target="https://usc-word-edit.officeapps.live.com/docs/models/o3" TargetMode="External"/><Relationship Id="rId46" Type="http://schemas.openxmlformats.org/officeDocument/2006/relationships/hyperlink" Target="https://usc-word-edit.officeapps.live.com/docs/api-reference/containers" TargetMode="External"/><Relationship Id="rId59" Type="http://schemas.openxmlformats.org/officeDocument/2006/relationships/hyperlink" Target="https://developers.cloudflare.com/agents/guides/remote-mcp-server/" TargetMode="External"/><Relationship Id="rId67" Type="http://schemas.openxmlformats.org/officeDocument/2006/relationships/hyperlink" Target="https://developer.squareup.com/docs/mcp" TargetMode="External"/><Relationship Id="rId20" Type="http://schemas.openxmlformats.org/officeDocument/2006/relationships/hyperlink" Target="https://usc-word-edit.officeapps.live.com/docs/api-reference/responses/create" TargetMode="External"/><Relationship Id="rId41" Type="http://schemas.openxmlformats.org/officeDocument/2006/relationships/hyperlink" Target="https://api.openai.com/v1/responses" TargetMode="External"/><Relationship Id="rId54" Type="http://schemas.openxmlformats.org/officeDocument/2006/relationships/hyperlink" Target="https://api.openai.com/v1/responses" TargetMode="External"/><Relationship Id="rId62" Type="http://schemas.openxmlformats.org/officeDocument/2006/relationships/hyperlink" Target="https://developer.paypal.com/tools/mcp-server/" TargetMode="External"/><Relationship Id="rId70" Type="http://schemas.openxmlformats.org/officeDocument/2006/relationships/hyperlink" Target="https://usc-word-edit.officeapps.live.com/docs/api-reference/responses/create" TargetMode="External"/><Relationship Id="rId75" Type="http://schemas.openxmlformats.org/officeDocument/2006/relationships/hyperlink" Target="https://mcp.deepwiki.com/mcp" TargetMode="External"/><Relationship Id="rId83" Type="http://schemas.openxmlformats.org/officeDocument/2006/relationships/hyperlink" Target="https://api.openai.com/v1/responses" TargetMode="External"/><Relationship Id="rId88" Type="http://schemas.openxmlformats.org/officeDocument/2006/relationships/hyperlink" Target="https://mcp.stripe.com" TargetMode="External"/><Relationship Id="rId91" Type="http://schemas.openxmlformats.org/officeDocument/2006/relationships/hyperlink" Target="mailto:security@openai.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mcp.deepwiki.com/mcp" TargetMode="External"/><Relationship Id="rId23" Type="http://schemas.openxmlformats.org/officeDocument/2006/relationships/hyperlink" Target="https://api.openai.com/v1/responses" TargetMode="External"/><Relationship Id="rId28" Type="http://schemas.openxmlformats.org/officeDocument/2006/relationships/hyperlink" Target="https://api.openai.com/v1/responses" TargetMode="External"/><Relationship Id="rId36" Type="http://schemas.openxmlformats.org/officeDocument/2006/relationships/hyperlink" Target="https://usc-word-edit.officeapps.live.com/docs/models/gpt-4.1-mini" TargetMode="External"/><Relationship Id="rId49" Type="http://schemas.openxmlformats.org/officeDocument/2006/relationships/hyperlink" Target="https://usc-word-edit.officeapps.live.com/docs/api-reference/container-files/createContainerFile" TargetMode="External"/><Relationship Id="rId57" Type="http://schemas.openxmlformats.org/officeDocument/2006/relationships/hyperlink" Target="https://mcp.deepwiki.com/mcp" TargetMode="External"/><Relationship Id="rId10" Type="http://schemas.openxmlformats.org/officeDocument/2006/relationships/endnotes" Target="endnotes.xml"/><Relationship Id="rId31" Type="http://schemas.openxmlformats.org/officeDocument/2006/relationships/hyperlink" Target="https://usc-word-edit.officeapps.live.com/docs/models/gpt-4.1-nano" TargetMode="External"/><Relationship Id="rId44" Type="http://schemas.openxmlformats.org/officeDocument/2006/relationships/hyperlink" Target="https://api.openai.com/v1/containers" TargetMode="External"/><Relationship Id="rId52" Type="http://schemas.openxmlformats.org/officeDocument/2006/relationships/hyperlink" Target="https://modelcontextprotocol.io/introduction" TargetMode="External"/><Relationship Id="rId60" Type="http://schemas.openxmlformats.org/officeDocument/2006/relationships/hyperlink" Target="https://developers.hubspot.com/mcp" TargetMode="External"/><Relationship Id="rId65" Type="http://schemas.openxmlformats.org/officeDocument/2006/relationships/hyperlink" Target="https://shopify.dev/docs/apps/build/storefront-mcp" TargetMode="External"/><Relationship Id="rId73" Type="http://schemas.openxmlformats.org/officeDocument/2006/relationships/hyperlink" Target="https://api.openai.com/v1/responses" TargetMode="External"/><Relationship Id="rId78" Type="http://schemas.openxmlformats.org/officeDocument/2006/relationships/hyperlink" Target="https://api.openai.com/v1/responses" TargetMode="External"/><Relationship Id="rId81" Type="http://schemas.openxmlformats.org/officeDocument/2006/relationships/hyperlink" Target="https://mcp.deepwiki.com/mcp" TargetMode="External"/><Relationship Id="rId86" Type="http://schemas.openxmlformats.org/officeDocument/2006/relationships/hyperlink" Target="https://mcp.deepwiki.com/mcp" TargetMode="External"/><Relationship Id="rId9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api.openai.com/v1/responses" TargetMode="External"/><Relationship Id="rId18" Type="http://schemas.openxmlformats.org/officeDocument/2006/relationships/hyperlink" Target="https://usc-word-edit.officeapps.live.com/docs/guides/tools" TargetMode="External"/><Relationship Id="rId39" Type="http://schemas.openxmlformats.org/officeDocument/2006/relationships/hyperlink" Target="https://usc-word-edit.officeapps.live.com/docs/models/o4-mini" TargetMode="External"/><Relationship Id="rId34" Type="http://schemas.openxmlformats.org/officeDocument/2006/relationships/hyperlink" Target="https://usc-word-edit.officeapps.live.com/docs/api-reference/responses" TargetMode="External"/><Relationship Id="rId50" Type="http://schemas.openxmlformats.org/officeDocument/2006/relationships/hyperlink" Target="https://usc-word-edit.officeapps.live.com/docs/api-reference/container-files/listContainerFiles" TargetMode="External"/><Relationship Id="rId55" Type="http://schemas.openxmlformats.org/officeDocument/2006/relationships/hyperlink" Target="https://mcp.deepwiki.com/mcp" TargetMode="External"/><Relationship Id="rId76" Type="http://schemas.openxmlformats.org/officeDocument/2006/relationships/hyperlink" Target="https://mcp.deepwiki.com/mcp"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usc-word-edit.officeapps.live.com/docs/pricing" TargetMode="External"/><Relationship Id="rId92" Type="http://schemas.openxmlformats.org/officeDocument/2006/relationships/hyperlink" Target="https://usc-word-edit.officeapps.live.com/docs/guides/your-data" TargetMode="External"/><Relationship Id="rId2" Type="http://schemas.openxmlformats.org/officeDocument/2006/relationships/customXml" Target="../customXml/item2.xml"/><Relationship Id="rId29" Type="http://schemas.openxmlformats.org/officeDocument/2006/relationships/hyperlink" Target="https://usc-word-edit.officeapps.live.com/docs/pricing" TargetMode="External"/><Relationship Id="rId24" Type="http://schemas.openxmlformats.org/officeDocument/2006/relationships/hyperlink" Target="https://usc-word-edit.officeapps.live.com/docs/api-reference/responses/create" TargetMode="External"/><Relationship Id="rId40" Type="http://schemas.openxmlformats.org/officeDocument/2006/relationships/hyperlink" Target="https://usc-word-edit.officeapps.live.com/docs/api-reference/responses" TargetMode="External"/><Relationship Id="rId45" Type="http://schemas.openxmlformats.org/officeDocument/2006/relationships/hyperlink" Target="https://api.openai.com/v1/responses" TargetMode="External"/><Relationship Id="rId66" Type="http://schemas.openxmlformats.org/officeDocument/2006/relationships/hyperlink" Target="https://docs.stripe.com/mcp" TargetMode="External"/><Relationship Id="rId87" Type="http://schemas.openxmlformats.org/officeDocument/2006/relationships/hyperlink" Target="https://api.openai.com/v1/responses" TargetMode="External"/><Relationship Id="rId61" Type="http://schemas.openxmlformats.org/officeDocument/2006/relationships/hyperlink" Target="https://developers.intercom.com/docs/guides/mcp" TargetMode="External"/><Relationship Id="rId82" Type="http://schemas.openxmlformats.org/officeDocument/2006/relationships/hyperlink" Target="https://usc-word-edit.officeapps.live.com/docs/guides/conversation-state" TargetMode="External"/><Relationship Id="rId19" Type="http://schemas.openxmlformats.org/officeDocument/2006/relationships/hyperlink" Target="https://usc-word-edit.officeapps.live.com/docs/guides/text" TargetMode="External"/><Relationship Id="rId14" Type="http://schemas.openxmlformats.org/officeDocument/2006/relationships/hyperlink" Target="https://mcp.deepwiki.com/mcp" TargetMode="External"/><Relationship Id="rId30" Type="http://schemas.openxmlformats.org/officeDocument/2006/relationships/hyperlink" Target="https://api.openai.com/v1/responses" TargetMode="External"/><Relationship Id="rId35" Type="http://schemas.openxmlformats.org/officeDocument/2006/relationships/hyperlink" Target="https://usc-word-edit.officeapps.live.com/docs/models/gpt-4.1" TargetMode="External"/><Relationship Id="rId56" Type="http://schemas.openxmlformats.org/officeDocument/2006/relationships/hyperlink" Target="https://mcp.deepwiki.com/mcp" TargetMode="External"/><Relationship Id="rId77" Type="http://schemas.openxmlformats.org/officeDocument/2006/relationships/hyperlink" Target="https://modelcontextprotocol.io/specification/2025-03-26/server/tools" TargetMode="External"/><Relationship Id="rId8" Type="http://schemas.openxmlformats.org/officeDocument/2006/relationships/webSettings" Target="webSettings.xml"/><Relationship Id="rId51" Type="http://schemas.openxmlformats.org/officeDocument/2006/relationships/hyperlink" Target="https://usc-word-edit.officeapps.live.com/docs/api-reference/container-files/retrieveContainerFileContent" TargetMode="External"/><Relationship Id="rId72" Type="http://schemas.openxmlformats.org/officeDocument/2006/relationships/hyperlink" Target="http://json-schema.org/draft-07/schema" TargetMode="External"/><Relationship Id="rId93"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nislav.Babuk\Downloads\Letterhead%20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68989a-cfc4-4a02-8439-39b0307deefd">
      <Terms xmlns="http://schemas.microsoft.com/office/infopath/2007/PartnerControls"/>
    </lcf76f155ced4ddcb4097134ff3c332f>
    <TaxCatchAll xmlns="8f5b340d-d124-4340-a8a7-560b426ed69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1D659BD5660A45B0E8E86A161FE968" ma:contentTypeVersion="16" ma:contentTypeDescription="Create a new document." ma:contentTypeScope="" ma:versionID="4643390de45dc1884779d7182e949e10">
  <xsd:schema xmlns:xsd="http://www.w3.org/2001/XMLSchema" xmlns:xs="http://www.w3.org/2001/XMLSchema" xmlns:p="http://schemas.microsoft.com/office/2006/metadata/properties" xmlns:ns2="6c68989a-cfc4-4a02-8439-39b0307deefd" xmlns:ns3="d947ce1d-beda-4eb5-8343-e37e5fe87690" xmlns:ns4="8f5b340d-d124-4340-a8a7-560b426ed692" targetNamespace="http://schemas.microsoft.com/office/2006/metadata/properties" ma:root="true" ma:fieldsID="16ff556bc6af0af056b3385bfc358eed" ns2:_="" ns3:_="" ns4:_="">
    <xsd:import namespace="6c68989a-cfc4-4a02-8439-39b0307deefd"/>
    <xsd:import namespace="d947ce1d-beda-4eb5-8343-e37e5fe87690"/>
    <xsd:import namespace="8f5b340d-d124-4340-a8a7-560b426ed69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4:TaxCatchAll" minOccurs="0"/>
                <xsd:element ref="ns2:MediaServiceGenerationTime" minOccurs="0"/>
                <xsd:element ref="ns2:MediaServiceEventHashCode" minOccurs="0"/>
                <xsd:element ref="ns2:MediaServiceOCR"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68989a-cfc4-4a02-8439-39b0307dee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79afa94-9a69-4bfd-bbec-e2a1a34c6d30"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947ce1d-beda-4eb5-8343-e37e5fe876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5b340d-d124-4340-a8a7-560b426ed692"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32d01f23-d6e1-4520-b7ff-db17f5e4f4ad}" ma:internalName="TaxCatchAll" ma:showField="CatchAllData" ma:web="d947ce1d-beda-4eb5-8343-e37e5fe876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83501FD-2273-4B1A-88EF-D1D2953B6F00}">
  <ds:schemaRefs>
    <ds:schemaRef ds:uri="http://schemas.microsoft.com/office/2006/metadata/properties"/>
    <ds:schemaRef ds:uri="http://schemas.microsoft.com/office/infopath/2007/PartnerControls"/>
    <ds:schemaRef ds:uri="6c68989a-cfc4-4a02-8439-39b0307deefd"/>
    <ds:schemaRef ds:uri="8f5b340d-d124-4340-a8a7-560b426ed692"/>
  </ds:schemaRefs>
</ds:datastoreItem>
</file>

<file path=customXml/itemProps2.xml><?xml version="1.0" encoding="utf-8"?>
<ds:datastoreItem xmlns:ds="http://schemas.openxmlformats.org/officeDocument/2006/customXml" ds:itemID="{3E1703F7-AC86-8541-BCFD-EB9EA9669C28}">
  <ds:schemaRefs>
    <ds:schemaRef ds:uri="http://schemas.openxmlformats.org/officeDocument/2006/bibliography"/>
  </ds:schemaRefs>
</ds:datastoreItem>
</file>

<file path=customXml/itemProps3.xml><?xml version="1.0" encoding="utf-8"?>
<ds:datastoreItem xmlns:ds="http://schemas.openxmlformats.org/officeDocument/2006/customXml" ds:itemID="{7723C28F-5AA6-439D-B148-290FE11E6BD1}">
  <ds:schemaRefs>
    <ds:schemaRef ds:uri="http://schemas.microsoft.com/sharepoint/v3/contenttype/forms"/>
  </ds:schemaRefs>
</ds:datastoreItem>
</file>

<file path=customXml/itemProps4.xml><?xml version="1.0" encoding="utf-8"?>
<ds:datastoreItem xmlns:ds="http://schemas.openxmlformats.org/officeDocument/2006/customXml" ds:itemID="{483D979A-6AB8-4F68-8254-3A8CEA62A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68989a-cfc4-4a02-8439-39b0307deefd"/>
    <ds:schemaRef ds:uri="d947ce1d-beda-4eb5-8343-e37e5fe87690"/>
    <ds:schemaRef ds:uri="8f5b340d-d124-4340-a8a7-560b426ed6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Letterhead B</Template>
  <TotalTime>1</TotalTime>
  <Pages>41</Pages>
  <Words>7400</Words>
  <Characters>42184</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DAQ</Company>
  <LinksUpToDate>false</LinksUpToDate>
  <CharactersWithSpaces>49486</CharactersWithSpaces>
  <SharedDoc>false</SharedDoc>
  <HLinks>
    <vt:vector size="18" baseType="variant">
      <vt:variant>
        <vt:i4>3866745</vt:i4>
      </vt:variant>
      <vt:variant>
        <vt:i4>6</vt:i4>
      </vt:variant>
      <vt:variant>
        <vt:i4>0</vt:i4>
      </vt:variant>
      <vt:variant>
        <vt:i4>5</vt:i4>
      </vt:variant>
      <vt:variant>
        <vt:lpwstr>http://www.rembros.com/</vt:lpwstr>
      </vt:variant>
      <vt:variant>
        <vt:lpwstr/>
      </vt:variant>
      <vt:variant>
        <vt:i4>1245244</vt:i4>
      </vt:variant>
      <vt:variant>
        <vt:i4>3</vt:i4>
      </vt:variant>
      <vt:variant>
        <vt:i4>0</vt:i4>
      </vt:variant>
      <vt:variant>
        <vt:i4>5</vt:i4>
      </vt:variant>
      <vt:variant>
        <vt:lpwstr>mailto:contacts@rembros.com</vt:lpwstr>
      </vt:variant>
      <vt:variant>
        <vt:lpwstr/>
      </vt:variant>
      <vt:variant>
        <vt:i4>2687075</vt:i4>
      </vt:variant>
      <vt:variant>
        <vt:i4>0</vt:i4>
      </vt:variant>
      <vt:variant>
        <vt:i4>0</vt:i4>
      </vt:variant>
      <vt:variant>
        <vt:i4>5</vt:i4>
      </vt:variant>
      <vt:variant>
        <vt:lpwstr>http://www.rembros.com/Default.aspx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Babuk</dc:creator>
  <cp:keywords/>
  <dc:description/>
  <cp:lastModifiedBy>Stanislav Babuk</cp:lastModifiedBy>
  <cp:revision>2</cp:revision>
  <cp:lastPrinted>2025-08-13T12:45:00Z</cp:lastPrinted>
  <dcterms:created xsi:type="dcterms:W3CDTF">2025-08-14T14:02:00Z</dcterms:created>
  <dcterms:modified xsi:type="dcterms:W3CDTF">2025-08-14T14:02:00Z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0x010100B41D659BD5660A45B0E8E86A161FE968</vt:lpwstr>
  </property>
</Properties>
</file>